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BA35" w14:textId="3CE838DD" w:rsidR="00FF6741" w:rsidRPr="00656212" w:rsidRDefault="00FF6741" w:rsidP="0061779B">
      <w:pPr>
        <w:spacing w:after="0"/>
        <w:rPr>
          <w:b/>
          <w:bCs/>
          <w:sz w:val="32"/>
          <w:szCs w:val="32"/>
        </w:rPr>
      </w:pPr>
      <w:r w:rsidRPr="00656212">
        <w:rPr>
          <w:b/>
          <w:bCs/>
          <w:sz w:val="32"/>
          <w:szCs w:val="32"/>
        </w:rPr>
        <w:t>Umberto Eco – Signo</w:t>
      </w:r>
    </w:p>
    <w:p w14:paraId="18747632" w14:textId="1B7B8CBE" w:rsidR="00FF6741" w:rsidRPr="009B33E3" w:rsidRDefault="00A00659" w:rsidP="009B33E3">
      <w:r w:rsidRPr="009B33E3">
        <w:t xml:space="preserve">Texto: </w:t>
      </w:r>
      <w:r w:rsidR="00FF6741" w:rsidRPr="009B33E3">
        <w:t>Proemio</w:t>
      </w:r>
    </w:p>
    <w:p w14:paraId="297C10FF" w14:textId="1DF3517E" w:rsidR="005542F3" w:rsidRPr="009B33E3" w:rsidRDefault="00FF6741" w:rsidP="0061779B">
      <w:pPr>
        <w:spacing w:after="0"/>
      </w:pPr>
      <w:r w:rsidRPr="00DF05F7">
        <w:rPr>
          <w:b/>
          <w:bCs/>
        </w:rPr>
        <w:t>Idea central</w:t>
      </w:r>
      <w:r w:rsidR="005542F3" w:rsidRPr="009B33E3">
        <w:t xml:space="preserve"> </w:t>
      </w:r>
      <w:r w:rsidR="005542F3" w:rsidRPr="009B33E3">
        <w:t>No hay experiencia “pura”, todo pasa por sistemas de signos.</w:t>
      </w:r>
    </w:p>
    <w:p w14:paraId="3C12DD4D" w14:textId="3524D69E" w:rsidR="00A00659" w:rsidRPr="009B33E3" w:rsidRDefault="00FF6741" w:rsidP="00DF05F7">
      <w:pPr>
        <w:pStyle w:val="Prrafodelista"/>
        <w:numPr>
          <w:ilvl w:val="0"/>
          <w:numId w:val="137"/>
        </w:numPr>
        <w:rPr>
          <w:lang w:eastAsia="es-MX"/>
        </w:rPr>
      </w:pPr>
      <w:r w:rsidRPr="009B33E3">
        <w:rPr>
          <w:lang w:eastAsia="es-MX"/>
        </w:rPr>
        <w:t>El ejemplo de Sigma muestra que la vida cotidiana está atravesada por signos.</w:t>
      </w:r>
    </w:p>
    <w:p w14:paraId="64D2C0FE" w14:textId="4EDEB972" w:rsidR="00FF6741" w:rsidRPr="009B33E3" w:rsidRDefault="00FF6741" w:rsidP="00DF05F7">
      <w:pPr>
        <w:pStyle w:val="Prrafodelista"/>
        <w:numPr>
          <w:ilvl w:val="0"/>
          <w:numId w:val="137"/>
        </w:numPr>
        <w:rPr>
          <w:lang w:eastAsia="es-MX"/>
        </w:rPr>
      </w:pPr>
      <w:r w:rsidRPr="009B33E3">
        <w:rPr>
          <w:lang w:eastAsia="es-MX"/>
        </w:rPr>
        <w:t>Incluso una experiencia simple (dolor) implica nombrar, interpretar y comunicar  </w:t>
      </w:r>
    </w:p>
    <w:p w14:paraId="28731356" w14:textId="7180D2B5" w:rsidR="00FF6741" w:rsidRPr="009B33E3" w:rsidRDefault="00FF6741" w:rsidP="0061779B">
      <w:pPr>
        <w:spacing w:after="0"/>
      </w:pPr>
      <w:r w:rsidRPr="00DF05F7">
        <w:rPr>
          <w:b/>
          <w:bCs/>
        </w:rPr>
        <w:t>El signo</w:t>
      </w:r>
      <w:r w:rsidRPr="009B33E3">
        <w:t xml:space="preserve"> (definición operativa)</w:t>
      </w:r>
    </w:p>
    <w:p w14:paraId="61B9819D" w14:textId="1CEF5E32" w:rsidR="00FF6741" w:rsidRPr="009B33E3" w:rsidRDefault="00FF6741" w:rsidP="00DF05F7">
      <w:pPr>
        <w:pStyle w:val="Prrafodelista"/>
        <w:numPr>
          <w:ilvl w:val="0"/>
          <w:numId w:val="137"/>
        </w:numPr>
        <w:rPr>
          <w:lang w:eastAsia="es-MX"/>
        </w:rPr>
      </w:pPr>
      <w:r w:rsidRPr="009B33E3">
        <w:rPr>
          <w:lang w:eastAsia="es-MX"/>
        </w:rPr>
        <w:t>Un signo es algo que está en lugar de otra cosa.</w:t>
      </w:r>
    </w:p>
    <w:p w14:paraId="2F855F76" w14:textId="4E28303D" w:rsidR="005542F3" w:rsidRPr="009B33E3" w:rsidRDefault="00FF6741" w:rsidP="00DF05F7">
      <w:pPr>
        <w:pStyle w:val="Prrafodelista"/>
        <w:numPr>
          <w:ilvl w:val="0"/>
          <w:numId w:val="137"/>
        </w:numPr>
      </w:pPr>
      <w:r w:rsidRPr="009B33E3">
        <w:rPr>
          <w:lang w:eastAsia="es-MX"/>
        </w:rPr>
        <w:t>Permite:</w:t>
      </w:r>
      <w:r w:rsidR="005542F3" w:rsidRPr="009B33E3">
        <w:t xml:space="preserve"> </w:t>
      </w:r>
    </w:p>
    <w:p w14:paraId="1D472F45" w14:textId="31CE04F3" w:rsidR="005542F3" w:rsidRPr="009B33E3" w:rsidRDefault="00FF6741" w:rsidP="00DF05F7">
      <w:pPr>
        <w:pStyle w:val="Prrafodelista"/>
        <w:numPr>
          <w:ilvl w:val="1"/>
          <w:numId w:val="137"/>
        </w:numPr>
      </w:pPr>
      <w:r w:rsidRPr="009B33E3">
        <w:rPr>
          <w:lang w:eastAsia="es-MX"/>
        </w:rPr>
        <w:t>comunicar (a otro)</w:t>
      </w:r>
    </w:p>
    <w:p w14:paraId="132CBABE" w14:textId="50F84450" w:rsidR="00FF6741" w:rsidRPr="009B33E3" w:rsidRDefault="00FF6741" w:rsidP="00DF05F7">
      <w:pPr>
        <w:pStyle w:val="Prrafodelista"/>
        <w:numPr>
          <w:ilvl w:val="1"/>
          <w:numId w:val="137"/>
        </w:numPr>
        <w:rPr>
          <w:lang w:eastAsia="es-MX"/>
        </w:rPr>
      </w:pPr>
      <w:r w:rsidRPr="009B33E3">
        <w:rPr>
          <w:lang w:eastAsia="es-MX"/>
        </w:rPr>
        <w:t>interpretar (para uno mismo)</w:t>
      </w:r>
    </w:p>
    <w:p w14:paraId="3604B91B" w14:textId="79224518" w:rsidR="00FF6741" w:rsidRPr="009B33E3" w:rsidRDefault="00FF6741" w:rsidP="009B33E3">
      <w:proofErr w:type="spellStart"/>
      <w:r w:rsidRPr="009B33E3">
        <w:t>Ej</w:t>
      </w:r>
      <w:proofErr w:type="spellEnd"/>
      <w:r w:rsidRPr="009B33E3">
        <w:t>: la palabra “dolor” reemplaza la sensación.</w:t>
      </w:r>
    </w:p>
    <w:p w14:paraId="5DE4D73F" w14:textId="1EB4ECF6" w:rsidR="00FF6741" w:rsidRPr="00DF05F7" w:rsidRDefault="00FF6741" w:rsidP="0061779B">
      <w:pPr>
        <w:spacing w:after="0"/>
        <w:rPr>
          <w:b/>
          <w:bCs/>
        </w:rPr>
      </w:pPr>
      <w:r w:rsidRPr="00DF05F7">
        <w:rPr>
          <w:b/>
          <w:bCs/>
        </w:rPr>
        <w:t>Tesis clave del proemio</w:t>
      </w:r>
    </w:p>
    <w:p w14:paraId="2F226594" w14:textId="6360753E" w:rsidR="00FF6741" w:rsidRPr="009B33E3" w:rsidRDefault="00FF6741" w:rsidP="009B33E3">
      <w:r w:rsidRPr="009B33E3">
        <w:t>El hombre vive en una red de sistemas de signos</w:t>
      </w:r>
    </w:p>
    <w:p w14:paraId="559FA280" w14:textId="77777777" w:rsidR="00FF6741" w:rsidRPr="009B33E3" w:rsidRDefault="00FF6741" w:rsidP="0061779B">
      <w:pPr>
        <w:pStyle w:val="Prrafodelista"/>
        <w:numPr>
          <w:ilvl w:val="0"/>
          <w:numId w:val="138"/>
        </w:numPr>
      </w:pPr>
      <w:r w:rsidRPr="009B33E3">
        <w:t>lenguaje</w:t>
      </w:r>
    </w:p>
    <w:p w14:paraId="6829EA21" w14:textId="77777777" w:rsidR="00FF6741" w:rsidRPr="009B33E3" w:rsidRDefault="00FF6741" w:rsidP="0061779B">
      <w:pPr>
        <w:pStyle w:val="Prrafodelista"/>
        <w:numPr>
          <w:ilvl w:val="0"/>
          <w:numId w:val="138"/>
        </w:numPr>
      </w:pPr>
      <w:r w:rsidRPr="009B33E3">
        <w:t>señales urbanas</w:t>
      </w:r>
    </w:p>
    <w:p w14:paraId="2B07E7D4" w14:textId="77777777" w:rsidR="00FF6741" w:rsidRPr="009B33E3" w:rsidRDefault="00FF6741" w:rsidP="0061779B">
      <w:pPr>
        <w:pStyle w:val="Prrafodelista"/>
        <w:numPr>
          <w:ilvl w:val="0"/>
          <w:numId w:val="138"/>
        </w:numPr>
      </w:pPr>
      <w:r w:rsidRPr="009B33E3">
        <w:t>códigos sociales</w:t>
      </w:r>
    </w:p>
    <w:p w14:paraId="695582CF" w14:textId="77777777" w:rsidR="00FF6741" w:rsidRPr="009B33E3" w:rsidRDefault="00FF6741" w:rsidP="0061779B">
      <w:pPr>
        <w:pStyle w:val="Prrafodelista"/>
        <w:numPr>
          <w:ilvl w:val="0"/>
          <w:numId w:val="138"/>
        </w:numPr>
      </w:pPr>
      <w:r w:rsidRPr="009B33E3">
        <w:t>medicina</w:t>
      </w:r>
    </w:p>
    <w:p w14:paraId="10883464" w14:textId="77777777" w:rsidR="00FF6741" w:rsidRPr="009B33E3" w:rsidRDefault="00FF6741" w:rsidP="0061779B">
      <w:pPr>
        <w:pStyle w:val="Prrafodelista"/>
        <w:numPr>
          <w:ilvl w:val="0"/>
          <w:numId w:val="138"/>
        </w:numPr>
      </w:pPr>
      <w:r w:rsidRPr="009B33E3">
        <w:t>gestos</w:t>
      </w:r>
    </w:p>
    <w:p w14:paraId="544E971A" w14:textId="77777777" w:rsidR="00FF6741" w:rsidRPr="009B33E3" w:rsidRDefault="00FF6741" w:rsidP="0061779B">
      <w:pPr>
        <w:pStyle w:val="Prrafodelista"/>
        <w:numPr>
          <w:ilvl w:val="0"/>
          <w:numId w:val="138"/>
        </w:numPr>
      </w:pPr>
      <w:r w:rsidRPr="009B33E3">
        <w:t>naturaleza interpretada</w:t>
      </w:r>
    </w:p>
    <w:p w14:paraId="660791D1" w14:textId="30530009" w:rsidR="00FF6741" w:rsidRPr="009B33E3" w:rsidRDefault="00FF6741" w:rsidP="009B33E3">
      <w:r w:rsidRPr="009B33E3">
        <w:t>Sigma no hace nada “directo”: todo es mediado por signos.</w:t>
      </w:r>
    </w:p>
    <w:p w14:paraId="6B16D78B" w14:textId="203CDF38" w:rsidR="00FF6741" w:rsidRPr="0061779B" w:rsidRDefault="00FF6741" w:rsidP="0061779B">
      <w:pPr>
        <w:spacing w:after="0"/>
        <w:rPr>
          <w:b/>
          <w:bCs/>
        </w:rPr>
      </w:pPr>
      <w:r w:rsidRPr="0061779B">
        <w:rPr>
          <w:b/>
          <w:bCs/>
        </w:rPr>
        <w:t>Cultura = sistema de signos</w:t>
      </w:r>
    </w:p>
    <w:p w14:paraId="6657E01C" w14:textId="77777777" w:rsidR="00FF6741" w:rsidRPr="009B33E3" w:rsidRDefault="00FF6741" w:rsidP="0061779B">
      <w:pPr>
        <w:pStyle w:val="Prrafodelista"/>
        <w:numPr>
          <w:ilvl w:val="0"/>
          <w:numId w:val="139"/>
        </w:numPr>
      </w:pPr>
      <w:r w:rsidRPr="009B33E3">
        <w:t>Nombrar algo = culturalizarlo</w:t>
      </w:r>
    </w:p>
    <w:p w14:paraId="543D92AC" w14:textId="77777777" w:rsidR="00FF6741" w:rsidRPr="009B33E3" w:rsidRDefault="00FF6741" w:rsidP="0061779B">
      <w:pPr>
        <w:pStyle w:val="Prrafodelista"/>
        <w:numPr>
          <w:ilvl w:val="0"/>
          <w:numId w:val="139"/>
        </w:numPr>
      </w:pPr>
      <w:r w:rsidRPr="009B33E3">
        <w:t>Lo natural pasa a ser comprensible mediante códigos  </w:t>
      </w:r>
    </w:p>
    <w:p w14:paraId="5930BE07" w14:textId="608332BC" w:rsidR="00FF6741" w:rsidRPr="009B33E3" w:rsidRDefault="00FF6741" w:rsidP="009B33E3">
      <w:r w:rsidRPr="009B33E3">
        <w:t>Sin cultura no hay interpretación.</w:t>
      </w:r>
    </w:p>
    <w:p w14:paraId="480D5849" w14:textId="7A15293B" w:rsidR="00FF6741" w:rsidRPr="0061779B" w:rsidRDefault="00FF6741" w:rsidP="0061779B">
      <w:pPr>
        <w:spacing w:after="0"/>
        <w:rPr>
          <w:b/>
          <w:bCs/>
        </w:rPr>
      </w:pPr>
      <w:r w:rsidRPr="0061779B">
        <w:rPr>
          <w:b/>
          <w:bCs/>
        </w:rPr>
        <w:t>Importancia del código</w:t>
      </w:r>
    </w:p>
    <w:p w14:paraId="4300CC8D" w14:textId="77777777" w:rsidR="00FF6741" w:rsidRPr="009B33E3" w:rsidRDefault="00FF6741" w:rsidP="0061779B">
      <w:pPr>
        <w:pStyle w:val="Prrafodelista"/>
        <w:numPr>
          <w:ilvl w:val="0"/>
          <w:numId w:val="140"/>
        </w:numPr>
      </w:pPr>
      <w:r w:rsidRPr="009B33E3">
        <w:t>Para que haya signo → debe haber un código compartido</w:t>
      </w:r>
    </w:p>
    <w:p w14:paraId="10B40382" w14:textId="77777777" w:rsidR="00FF6741" w:rsidRPr="009B33E3" w:rsidRDefault="00FF6741" w:rsidP="0061779B">
      <w:pPr>
        <w:pStyle w:val="Prrafodelista"/>
        <w:numPr>
          <w:ilvl w:val="0"/>
          <w:numId w:val="140"/>
        </w:numPr>
      </w:pPr>
      <w:r w:rsidRPr="009B33E3">
        <w:t>Si no hay código → no hay comprensión</w:t>
      </w:r>
    </w:p>
    <w:p w14:paraId="64F7543D" w14:textId="52187BD1" w:rsidR="00FF6741" w:rsidRPr="009B33E3" w:rsidRDefault="00FF6741" w:rsidP="009B33E3">
      <w:proofErr w:type="spellStart"/>
      <w:r w:rsidRPr="009B33E3">
        <w:t>Ej</w:t>
      </w:r>
      <w:proofErr w:type="spellEnd"/>
      <w:r w:rsidRPr="009B33E3">
        <w:t>: idioma (italiano ↔ francés), teléfono, medicina</w:t>
      </w:r>
    </w:p>
    <w:p w14:paraId="411869FE" w14:textId="58DB4E90" w:rsidR="00FF6741" w:rsidRPr="0061779B" w:rsidRDefault="00FF6741" w:rsidP="0061779B">
      <w:pPr>
        <w:spacing w:after="0"/>
        <w:rPr>
          <w:b/>
          <w:bCs/>
        </w:rPr>
      </w:pPr>
      <w:r w:rsidRPr="0061779B">
        <w:rPr>
          <w:b/>
          <w:bCs/>
        </w:rPr>
        <w:t>Tipos de signos (implícito en el texto)</w:t>
      </w:r>
    </w:p>
    <w:p w14:paraId="60A6FF87" w14:textId="77777777" w:rsidR="00FF6741" w:rsidRPr="009B33E3" w:rsidRDefault="00FF6741" w:rsidP="0061779B">
      <w:pPr>
        <w:pStyle w:val="Prrafodelista"/>
        <w:numPr>
          <w:ilvl w:val="0"/>
          <w:numId w:val="141"/>
        </w:numPr>
      </w:pPr>
      <w:r w:rsidRPr="009B33E3">
        <w:t>Eco distingue (después lo sistematiza):</w:t>
      </w:r>
    </w:p>
    <w:p w14:paraId="01A5B81C" w14:textId="77777777" w:rsidR="00FF6741" w:rsidRPr="009B33E3" w:rsidRDefault="00FF6741" w:rsidP="0061779B">
      <w:pPr>
        <w:pStyle w:val="Prrafodelista"/>
        <w:numPr>
          <w:ilvl w:val="0"/>
          <w:numId w:val="141"/>
        </w:numPr>
      </w:pPr>
      <w:r w:rsidRPr="009B33E3">
        <w:t>Naturales (no intencionales) → síntomas, indicios</w:t>
      </w:r>
    </w:p>
    <w:p w14:paraId="4D94CA63" w14:textId="77777777" w:rsidR="00FF6741" w:rsidRPr="009B33E3" w:rsidRDefault="00FF6741" w:rsidP="0061779B">
      <w:pPr>
        <w:pStyle w:val="Prrafodelista"/>
        <w:numPr>
          <w:ilvl w:val="0"/>
          <w:numId w:val="141"/>
        </w:numPr>
      </w:pPr>
      <w:r w:rsidRPr="009B33E3">
        <w:t>Artificiales (intencionales) → lenguaje, señales  </w:t>
      </w:r>
    </w:p>
    <w:p w14:paraId="297E235D" w14:textId="77777777" w:rsidR="0061779B" w:rsidRDefault="0061779B">
      <w:r>
        <w:br w:type="page"/>
      </w:r>
    </w:p>
    <w:p w14:paraId="04ADCCCE" w14:textId="48A0D5A8" w:rsidR="00FF6741" w:rsidRPr="0065097C" w:rsidRDefault="00FF6741" w:rsidP="0065097C">
      <w:pPr>
        <w:spacing w:after="0"/>
        <w:rPr>
          <w:b/>
          <w:bCs/>
        </w:rPr>
      </w:pPr>
      <w:r w:rsidRPr="0065097C">
        <w:rPr>
          <w:b/>
          <w:bCs/>
        </w:rPr>
        <w:lastRenderedPageBreak/>
        <w:t>Frases clave para examen</w:t>
      </w:r>
    </w:p>
    <w:p w14:paraId="1A96BF2C" w14:textId="77777777" w:rsidR="00FF6741" w:rsidRPr="009B33E3" w:rsidRDefault="00FF6741" w:rsidP="0065097C">
      <w:pPr>
        <w:pStyle w:val="Prrafodelista"/>
        <w:numPr>
          <w:ilvl w:val="0"/>
          <w:numId w:val="142"/>
        </w:numPr>
      </w:pPr>
      <w:r w:rsidRPr="009B33E3">
        <w:t>“Vivimos en un universo de signos.”</w:t>
      </w:r>
    </w:p>
    <w:p w14:paraId="2430C7A3" w14:textId="77777777" w:rsidR="00FF6741" w:rsidRPr="009B33E3" w:rsidRDefault="00FF6741" w:rsidP="0065097C">
      <w:pPr>
        <w:pStyle w:val="Prrafodelista"/>
        <w:numPr>
          <w:ilvl w:val="0"/>
          <w:numId w:val="142"/>
        </w:numPr>
      </w:pPr>
      <w:r w:rsidRPr="009B33E3">
        <w:t>“El signo reemplaza algo para alguien.”</w:t>
      </w:r>
    </w:p>
    <w:p w14:paraId="7E678B15" w14:textId="77777777" w:rsidR="00FF6741" w:rsidRPr="009B33E3" w:rsidRDefault="00FF6741" w:rsidP="0065097C">
      <w:pPr>
        <w:pStyle w:val="Prrafodelista"/>
        <w:numPr>
          <w:ilvl w:val="0"/>
          <w:numId w:val="142"/>
        </w:numPr>
      </w:pPr>
      <w:r w:rsidRPr="009B33E3">
        <w:t>“Sin códigos no hay comunicación.”</w:t>
      </w:r>
    </w:p>
    <w:p w14:paraId="52FF341D" w14:textId="7234839D" w:rsidR="0065097C" w:rsidRPr="00656212" w:rsidRDefault="0065097C" w:rsidP="00656212">
      <w:pPr>
        <w:spacing w:after="0"/>
        <w:rPr>
          <w:b/>
          <w:bCs/>
          <w:sz w:val="32"/>
          <w:szCs w:val="32"/>
        </w:rPr>
      </w:pPr>
      <w:r w:rsidRPr="00656212">
        <w:rPr>
          <w:b/>
          <w:bCs/>
          <w:sz w:val="32"/>
          <w:szCs w:val="32"/>
        </w:rPr>
        <w:t xml:space="preserve">Benveniste – </w:t>
      </w:r>
      <w:r w:rsidRPr="00656212">
        <w:rPr>
          <w:b/>
          <w:bCs/>
          <w:sz w:val="32"/>
          <w:szCs w:val="32"/>
        </w:rPr>
        <w:t xml:space="preserve"> </w:t>
      </w:r>
      <w:r w:rsidRPr="00656212">
        <w:rPr>
          <w:b/>
          <w:bCs/>
          <w:sz w:val="32"/>
          <w:szCs w:val="32"/>
        </w:rPr>
        <w:t>Comunicación animal y lenguaje humano</w:t>
      </w:r>
      <w:r w:rsidRPr="00656212">
        <w:rPr>
          <w:b/>
          <w:bCs/>
          <w:sz w:val="32"/>
          <w:szCs w:val="32"/>
        </w:rPr>
        <w:t xml:space="preserve"> </w:t>
      </w:r>
      <w:r w:rsidRPr="00656212">
        <w:rPr>
          <w:b/>
          <w:bCs/>
          <w:sz w:val="32"/>
          <w:szCs w:val="32"/>
        </w:rPr>
        <w:t>(pp. 56–62)</w:t>
      </w:r>
    </w:p>
    <w:p w14:paraId="6C8E237F" w14:textId="11747E29" w:rsidR="0065097C" w:rsidRPr="009B33E3" w:rsidRDefault="0065097C" w:rsidP="00303935">
      <w:r w:rsidRPr="00972D07">
        <w:rPr>
          <w:b/>
          <w:bCs/>
        </w:rPr>
        <w:t>Idea central</w:t>
      </w:r>
      <w:r w:rsidR="00972D07">
        <w:t xml:space="preserve">: </w:t>
      </w:r>
      <w:r w:rsidRPr="009B33E3">
        <w:t>Llamar “lenguaje” a la comunicación animal es un abuso de término</w:t>
      </w:r>
      <w:r w:rsidR="00972D07">
        <w:t xml:space="preserve">. </w:t>
      </w:r>
      <w:r w:rsidRPr="009B33E3">
        <w:t>Los animales se comunican, pero no tienen lenguaje en sentido humano  </w:t>
      </w:r>
    </w:p>
    <w:p w14:paraId="7AEDD15C" w14:textId="3564DBFA" w:rsidR="0065097C" w:rsidRPr="00972D07" w:rsidRDefault="0065097C" w:rsidP="00303935">
      <w:pPr>
        <w:rPr>
          <w:b/>
          <w:bCs/>
        </w:rPr>
      </w:pPr>
      <w:r w:rsidRPr="00972D07">
        <w:rPr>
          <w:b/>
          <w:bCs/>
        </w:rPr>
        <w:t>Diferencia fundamental</w:t>
      </w:r>
    </w:p>
    <w:p w14:paraId="1085A060" w14:textId="77777777" w:rsidR="0065097C" w:rsidRPr="009B33E3" w:rsidRDefault="0065097C" w:rsidP="00972D07">
      <w:pPr>
        <w:pStyle w:val="Prrafodelista"/>
        <w:numPr>
          <w:ilvl w:val="0"/>
          <w:numId w:val="143"/>
        </w:numPr>
      </w:pPr>
      <w:r w:rsidRPr="009B33E3">
        <w:t>Comunicación animal (abejas)</w:t>
      </w:r>
    </w:p>
    <w:p w14:paraId="71663034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Código cerrado</w:t>
      </w:r>
    </w:p>
    <w:p w14:paraId="785436F8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Mensaje limitado (solo alimento, dirección, distancia)</w:t>
      </w:r>
    </w:p>
    <w:p w14:paraId="51CDC081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No hay creatividad</w:t>
      </w:r>
    </w:p>
    <w:p w14:paraId="5D5EEACE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No hay diálogo real</w:t>
      </w:r>
    </w:p>
    <w:p w14:paraId="1D62C7CA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No hay descomposición en unidades (fonemas)</w:t>
      </w:r>
    </w:p>
    <w:p w14:paraId="719759E3" w14:textId="77777777" w:rsidR="0065097C" w:rsidRPr="009B33E3" w:rsidRDefault="0065097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</w:t>
      </w:r>
      <w:proofErr w:type="spellStart"/>
      <w:r w:rsidRPr="009B33E3">
        <w:t>Ej</w:t>
      </w:r>
      <w:proofErr w:type="spellEnd"/>
      <w:r w:rsidRPr="009B33E3">
        <w:t>: danza de las abejas (</w:t>
      </w:r>
      <w:proofErr w:type="spellStart"/>
      <w:r w:rsidRPr="009B33E3">
        <w:t>Von</w:t>
      </w:r>
      <w:proofErr w:type="spellEnd"/>
      <w:r w:rsidRPr="009B33E3">
        <w:t xml:space="preserve"> Frisch)</w:t>
      </w:r>
    </w:p>
    <w:p w14:paraId="56603A92" w14:textId="77777777" w:rsidR="0065097C" w:rsidRPr="009B33E3" w:rsidRDefault="0065097C" w:rsidP="00972D07">
      <w:pPr>
        <w:pStyle w:val="Prrafodelista"/>
        <w:numPr>
          <w:ilvl w:val="0"/>
          <w:numId w:val="143"/>
        </w:numPr>
      </w:pPr>
      <w:r w:rsidRPr="009B33E3">
        <w:t>Lenguaje humano</w:t>
      </w:r>
    </w:p>
    <w:p w14:paraId="44B3DC77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Código abierto e infinito</w:t>
      </w:r>
    </w:p>
    <w:p w14:paraId="431D8A83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Puede hablar de cualquier cosa</w:t>
      </w:r>
    </w:p>
    <w:p w14:paraId="5F578FCA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Permite sustituir la experiencia</w:t>
      </w:r>
    </w:p>
    <w:p w14:paraId="3D342E2C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Es articulado (fonemas → palabras → frases)</w:t>
      </w:r>
    </w:p>
    <w:p w14:paraId="15DC1625" w14:textId="77777777" w:rsidR="0065097C" w:rsidRPr="009B33E3" w:rsidRDefault="0065097C" w:rsidP="00972D07">
      <w:pPr>
        <w:pStyle w:val="Prrafodelista"/>
        <w:numPr>
          <w:ilvl w:val="1"/>
          <w:numId w:val="143"/>
        </w:numPr>
      </w:pPr>
      <w:r w:rsidRPr="009B33E3">
        <w:t>Permite transmitir más allá del aquí y ahora  </w:t>
      </w:r>
    </w:p>
    <w:p w14:paraId="6F25EADE" w14:textId="77777777" w:rsidR="0065097C" w:rsidRPr="00972D07" w:rsidRDefault="0065097C" w:rsidP="00972D07">
      <w:pPr>
        <w:spacing w:after="0"/>
        <w:rPr>
          <w:b/>
          <w:bCs/>
        </w:rPr>
      </w:pPr>
      <w:r w:rsidRPr="00972D07">
        <w:rPr>
          <w:b/>
          <w:bCs/>
        </w:rPr>
        <w:t>El pequeño salvaje</w:t>
      </w:r>
    </w:p>
    <w:p w14:paraId="0C2F1746" w14:textId="5D7E6074" w:rsidR="0065097C" w:rsidRPr="00972D07" w:rsidRDefault="0065097C" w:rsidP="00972D07">
      <w:pPr>
        <w:spacing w:after="0"/>
        <w:rPr>
          <w:i/>
          <w:iCs/>
        </w:rPr>
      </w:pPr>
      <w:r w:rsidRPr="00972D07">
        <w:rPr>
          <w:i/>
          <w:iCs/>
        </w:rPr>
        <w:t>¿Qué rasgos de comunicación animal tiene el niño?</w:t>
      </w:r>
    </w:p>
    <w:p w14:paraId="059C8EC2" w14:textId="77777777" w:rsidR="0065097C" w:rsidRPr="009B33E3" w:rsidRDefault="0065097C" w:rsidP="00972D07">
      <w:pPr>
        <w:pStyle w:val="Prrafodelista"/>
        <w:numPr>
          <w:ilvl w:val="0"/>
          <w:numId w:val="143"/>
        </w:numPr>
      </w:pPr>
      <w:r w:rsidRPr="009B33E3">
        <w:t>Comunicación ligada a lo inmediato (como las abejas)</w:t>
      </w:r>
    </w:p>
    <w:p w14:paraId="621D5009" w14:textId="77777777" w:rsidR="0065097C" w:rsidRPr="009B33E3" w:rsidRDefault="0065097C" w:rsidP="00972D07">
      <w:pPr>
        <w:pStyle w:val="Prrafodelista"/>
        <w:numPr>
          <w:ilvl w:val="0"/>
          <w:numId w:val="143"/>
        </w:numPr>
      </w:pPr>
      <w:r w:rsidRPr="009B33E3">
        <w:t>Respuestas a estímulos (no simbolización)</w:t>
      </w:r>
    </w:p>
    <w:p w14:paraId="199465E1" w14:textId="77777777" w:rsidR="0065097C" w:rsidRPr="009B33E3" w:rsidRDefault="0065097C" w:rsidP="00972D07">
      <w:pPr>
        <w:pStyle w:val="Prrafodelista"/>
        <w:numPr>
          <w:ilvl w:val="0"/>
          <w:numId w:val="143"/>
        </w:numPr>
      </w:pPr>
      <w:r w:rsidRPr="009B33E3">
        <w:t>Falta de lenguaje articulado</w:t>
      </w:r>
    </w:p>
    <w:p w14:paraId="6D151ED6" w14:textId="77777777" w:rsidR="0065097C" w:rsidRPr="009B33E3" w:rsidRDefault="0065097C" w:rsidP="00972D07">
      <w:pPr>
        <w:pStyle w:val="Prrafodelista"/>
        <w:numPr>
          <w:ilvl w:val="0"/>
          <w:numId w:val="143"/>
        </w:numPr>
      </w:pPr>
      <w:r w:rsidRPr="009B33E3">
        <w:t>No hay uso de signos convencionales</w:t>
      </w:r>
    </w:p>
    <w:p w14:paraId="5E4CD720" w14:textId="77777777" w:rsidR="0065097C" w:rsidRPr="009B33E3" w:rsidRDefault="0065097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Está en un nivel pre-lingüístico / casi animal según Benveniste</w:t>
      </w:r>
    </w:p>
    <w:p w14:paraId="3E6897A4" w14:textId="57909DE4" w:rsidR="0065097C" w:rsidRPr="00972D07" w:rsidRDefault="0065097C" w:rsidP="00972D07">
      <w:pPr>
        <w:spacing w:after="0"/>
        <w:rPr>
          <w:i/>
          <w:iCs/>
        </w:rPr>
      </w:pPr>
      <w:r w:rsidRPr="00972D07">
        <w:rPr>
          <w:i/>
          <w:iCs/>
        </w:rPr>
        <w:t>¿Qué dificultades tiene sin lenguaje?</w:t>
      </w:r>
    </w:p>
    <w:p w14:paraId="4D8E5468" w14:textId="77777777" w:rsidR="0065097C" w:rsidRPr="009B33E3" w:rsidRDefault="0065097C" w:rsidP="00972D07">
      <w:pPr>
        <w:pStyle w:val="Prrafodelista"/>
        <w:numPr>
          <w:ilvl w:val="0"/>
          <w:numId w:val="144"/>
        </w:numPr>
      </w:pPr>
      <w:r w:rsidRPr="009B33E3">
        <w:t>No puede representar la realidad</w:t>
      </w:r>
    </w:p>
    <w:p w14:paraId="6848EDD9" w14:textId="77777777" w:rsidR="0065097C" w:rsidRPr="009B33E3" w:rsidRDefault="0065097C" w:rsidP="00972D07">
      <w:pPr>
        <w:pStyle w:val="Prrafodelista"/>
        <w:numPr>
          <w:ilvl w:val="0"/>
          <w:numId w:val="144"/>
        </w:numPr>
      </w:pPr>
      <w:r w:rsidRPr="009B33E3">
        <w:t>No puede abstraer (no hay conceptos)</w:t>
      </w:r>
    </w:p>
    <w:p w14:paraId="50D99664" w14:textId="77777777" w:rsidR="0065097C" w:rsidRPr="009B33E3" w:rsidRDefault="0065097C" w:rsidP="00972D07">
      <w:pPr>
        <w:pStyle w:val="Prrafodelista"/>
        <w:numPr>
          <w:ilvl w:val="0"/>
          <w:numId w:val="144"/>
        </w:numPr>
      </w:pPr>
      <w:r w:rsidRPr="009B33E3">
        <w:t>No puede comunicar experiencias complejas</w:t>
      </w:r>
    </w:p>
    <w:p w14:paraId="466B5E22" w14:textId="77777777" w:rsidR="0065097C" w:rsidRPr="009B33E3" w:rsidRDefault="0065097C" w:rsidP="00972D07">
      <w:pPr>
        <w:pStyle w:val="Prrafodelista"/>
        <w:numPr>
          <w:ilvl w:val="0"/>
          <w:numId w:val="144"/>
        </w:numPr>
      </w:pPr>
      <w:r w:rsidRPr="009B33E3">
        <w:t>No puede construir identidad social</w:t>
      </w:r>
    </w:p>
    <w:p w14:paraId="4AE76518" w14:textId="2529D794" w:rsidR="0065097C" w:rsidRPr="009B33E3" w:rsidRDefault="0065097C" w:rsidP="00303935">
      <w:r w:rsidRPr="009B33E3">
        <w:rPr>
          <w:rFonts w:ascii="Apple Color Emoji" w:hAnsi="Apple Color Emoji" w:cs="Apple Color Emoji"/>
        </w:rPr>
        <w:t>👉</w:t>
      </w:r>
      <w:r w:rsidR="00972D07">
        <w:t xml:space="preserve"> </w:t>
      </w:r>
      <w:r w:rsidRPr="009B33E3">
        <w:t>Clave Benveniste:</w:t>
      </w:r>
      <w:r w:rsidR="00972D07">
        <w:t xml:space="preserve"> </w:t>
      </w:r>
      <w:r w:rsidRPr="009B33E3">
        <w:t>el lenguaje sustituye la experiencia</w:t>
      </w:r>
      <w:r w:rsidR="00972D07">
        <w:t xml:space="preserve">. </w:t>
      </w:r>
      <w:r w:rsidRPr="009B33E3">
        <w:t>Sin lenguaje → queda atrapado en lo inmediato</w:t>
      </w:r>
    </w:p>
    <w:p w14:paraId="614136E1" w14:textId="56FB7115" w:rsidR="0065097C" w:rsidRPr="00972D07" w:rsidRDefault="0065097C" w:rsidP="00972D07">
      <w:pPr>
        <w:spacing w:after="0"/>
        <w:rPr>
          <w:b/>
          <w:bCs/>
        </w:rPr>
      </w:pPr>
      <w:r w:rsidRPr="00972D07">
        <w:rPr>
          <w:b/>
          <w:bCs/>
        </w:rPr>
        <w:lastRenderedPageBreak/>
        <w:t>Escena de las vocales (clave teórica)</w:t>
      </w:r>
    </w:p>
    <w:p w14:paraId="6203B954" w14:textId="77777777" w:rsidR="00972D07" w:rsidRDefault="0065097C" w:rsidP="00972D07">
      <w:pPr>
        <w:spacing w:after="0"/>
      </w:pPr>
      <w:r w:rsidRPr="009B33E3">
        <w:t>Benveniste dice:</w:t>
      </w:r>
      <w:r w:rsidR="00972D07">
        <w:t xml:space="preserve"> </w:t>
      </w:r>
      <w:r w:rsidRPr="009B33E3">
        <w:t xml:space="preserve"> el lenguaje humano se basa en unidades mínimas (fonemas)</w:t>
      </w:r>
    </w:p>
    <w:p w14:paraId="30D004FD" w14:textId="3EF54278" w:rsidR="0065097C" w:rsidRPr="009B33E3" w:rsidRDefault="0065097C" w:rsidP="00972D07">
      <w:pPr>
        <w:spacing w:after="0"/>
      </w:pPr>
      <w:r w:rsidRPr="009B33E3">
        <w:t>En la escena:</w:t>
      </w:r>
    </w:p>
    <w:p w14:paraId="375C30B5" w14:textId="77777777" w:rsidR="0065097C" w:rsidRPr="009B33E3" w:rsidRDefault="0065097C" w:rsidP="00972D07">
      <w:pPr>
        <w:pStyle w:val="Prrafodelista"/>
        <w:numPr>
          <w:ilvl w:val="0"/>
          <w:numId w:val="145"/>
        </w:numPr>
      </w:pPr>
      <w:r w:rsidRPr="009B33E3">
        <w:t>El niño no distingue sonidos</w:t>
      </w:r>
    </w:p>
    <w:p w14:paraId="66C55E94" w14:textId="77777777" w:rsidR="0065097C" w:rsidRPr="009B33E3" w:rsidRDefault="0065097C" w:rsidP="00972D07">
      <w:pPr>
        <w:pStyle w:val="Prrafodelista"/>
        <w:numPr>
          <w:ilvl w:val="0"/>
          <w:numId w:val="145"/>
        </w:numPr>
      </w:pPr>
      <w:r w:rsidRPr="009B33E3">
        <w:t>No puede articularlos</w:t>
      </w:r>
    </w:p>
    <w:p w14:paraId="3CCA30E7" w14:textId="77777777" w:rsidR="0065097C" w:rsidRPr="009B33E3" w:rsidRDefault="0065097C" w:rsidP="00972D07">
      <w:pPr>
        <w:pStyle w:val="Prrafodelista"/>
        <w:numPr>
          <w:ilvl w:val="0"/>
          <w:numId w:val="145"/>
        </w:numPr>
      </w:pPr>
      <w:r w:rsidRPr="009B33E3">
        <w:t>No entiende que el sonido = signo</w:t>
      </w:r>
    </w:p>
    <w:p w14:paraId="33C2DF4B" w14:textId="77777777" w:rsidR="0065097C" w:rsidRPr="009B33E3" w:rsidRDefault="0065097C" w:rsidP="00972D07">
      <w:pPr>
        <w:spacing w:after="0"/>
      </w:pPr>
      <w:r w:rsidRPr="009B33E3">
        <w:rPr>
          <w:rFonts w:ascii="Apple Color Emoji" w:hAnsi="Apple Color Emoji" w:cs="Apple Color Emoji"/>
        </w:rPr>
        <w:t>👉</w:t>
      </w:r>
      <w:r w:rsidRPr="009B33E3">
        <w:t xml:space="preserve"> Diferencia:</w:t>
      </w:r>
    </w:p>
    <w:p w14:paraId="55FCFDC3" w14:textId="77777777" w:rsidR="0065097C" w:rsidRPr="009B33E3" w:rsidRDefault="0065097C" w:rsidP="00972D07">
      <w:pPr>
        <w:pStyle w:val="Prrafodelista"/>
        <w:numPr>
          <w:ilvl w:val="0"/>
          <w:numId w:val="146"/>
        </w:numPr>
      </w:pPr>
      <w:r w:rsidRPr="009B33E3">
        <w:t>Animal → señal global</w:t>
      </w:r>
    </w:p>
    <w:p w14:paraId="65A0008C" w14:textId="77777777" w:rsidR="0065097C" w:rsidRPr="009B33E3" w:rsidRDefault="0065097C" w:rsidP="00972D07">
      <w:pPr>
        <w:pStyle w:val="Prrafodelista"/>
        <w:numPr>
          <w:ilvl w:val="0"/>
          <w:numId w:val="146"/>
        </w:numPr>
      </w:pPr>
      <w:r w:rsidRPr="009B33E3">
        <w:t>Humano → sistema articulado</w:t>
      </w:r>
    </w:p>
    <w:p w14:paraId="69F38162" w14:textId="05B44381" w:rsidR="0065097C" w:rsidRPr="00972D07" w:rsidRDefault="0065097C" w:rsidP="00972D07">
      <w:pPr>
        <w:spacing w:after="0"/>
        <w:rPr>
          <w:b/>
          <w:bCs/>
        </w:rPr>
      </w:pPr>
      <w:r w:rsidRPr="00972D07">
        <w:rPr>
          <w:b/>
          <w:bCs/>
        </w:rPr>
        <w:t>Frase de la película</w:t>
      </w:r>
    </w:p>
    <w:p w14:paraId="3DB7732E" w14:textId="77777777" w:rsidR="0065097C" w:rsidRPr="009B33E3" w:rsidRDefault="0065097C" w:rsidP="00303935">
      <w:r w:rsidRPr="009B33E3">
        <w:t>“Si hubiera dicho la palabra antes… habría comunicación”</w:t>
      </w:r>
    </w:p>
    <w:p w14:paraId="41CA78BD" w14:textId="77777777" w:rsidR="0065097C" w:rsidRPr="009B33E3" w:rsidRDefault="0065097C" w:rsidP="00972D07">
      <w:pPr>
        <w:spacing w:after="0"/>
      </w:pPr>
      <w:r w:rsidRPr="009B33E3">
        <w:t>Interpretación:</w:t>
      </w:r>
    </w:p>
    <w:p w14:paraId="0F86BA03" w14:textId="77777777" w:rsidR="0065097C" w:rsidRPr="009B33E3" w:rsidRDefault="0065097C" w:rsidP="00972D07">
      <w:pPr>
        <w:spacing w:after="0"/>
      </w:pPr>
      <w:r w:rsidRPr="009B33E3">
        <w:rPr>
          <w:rFonts w:ascii="Apple Color Emoji" w:hAnsi="Apple Color Emoji" w:cs="Apple Color Emoji"/>
        </w:rPr>
        <w:t>✔</w:t>
      </w:r>
      <w:r w:rsidRPr="009B33E3">
        <w:t xml:space="preserve"> Correcta según Benveniste</w:t>
      </w:r>
    </w:p>
    <w:p w14:paraId="3E9AC647" w14:textId="77777777" w:rsidR="0065097C" w:rsidRPr="009B33E3" w:rsidRDefault="0065097C" w:rsidP="00972D07">
      <w:pPr>
        <w:pStyle w:val="Prrafodelista"/>
        <w:numPr>
          <w:ilvl w:val="0"/>
          <w:numId w:val="147"/>
        </w:numPr>
      </w:pPr>
      <w:r w:rsidRPr="009B33E3">
        <w:t>La palabra no es solo sonido</w:t>
      </w:r>
    </w:p>
    <w:p w14:paraId="52B56CAE" w14:textId="77777777" w:rsidR="0065097C" w:rsidRPr="009B33E3" w:rsidRDefault="0065097C" w:rsidP="00972D07">
      <w:pPr>
        <w:pStyle w:val="Prrafodelista"/>
        <w:numPr>
          <w:ilvl w:val="0"/>
          <w:numId w:val="147"/>
        </w:numPr>
      </w:pPr>
      <w:r w:rsidRPr="009B33E3">
        <w:t>Es entrada al sistema simbólico</w:t>
      </w:r>
    </w:p>
    <w:p w14:paraId="151735B7" w14:textId="77777777" w:rsidR="0065097C" w:rsidRPr="009B33E3" w:rsidRDefault="0065097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Decir la palabra = entrar en el lenguaje</w:t>
      </w:r>
      <w:r w:rsidRPr="009B33E3">
        <w:br/>
      </w:r>
      <w:r w:rsidRPr="009B33E3">
        <w:rPr>
          <w:rFonts w:ascii="Apple Color Emoji" w:hAnsi="Apple Color Emoji" w:cs="Apple Color Emoji"/>
        </w:rPr>
        <w:t>👉</w:t>
      </w:r>
      <w:r w:rsidRPr="009B33E3">
        <w:t xml:space="preserve"> Entrar en el lenguaje = posibilidad de comunicación humana</w:t>
      </w:r>
    </w:p>
    <w:p w14:paraId="2C81489B" w14:textId="2F589EF7" w:rsidR="0065097C" w:rsidRPr="004B3AA8" w:rsidRDefault="0065097C" w:rsidP="00303935">
      <w:pPr>
        <w:rPr>
          <w:b/>
          <w:bCs/>
        </w:rPr>
      </w:pPr>
      <w:r w:rsidRPr="004B3AA8">
        <w:rPr>
          <w:b/>
          <w:bCs/>
        </w:rPr>
        <w:t>Cierre (muy de examen)</w:t>
      </w:r>
    </w:p>
    <w:p w14:paraId="76CB231E" w14:textId="77777777" w:rsidR="0065097C" w:rsidRPr="009B33E3" w:rsidRDefault="0065097C" w:rsidP="004B3AA8">
      <w:pPr>
        <w:pStyle w:val="Prrafodelista"/>
        <w:numPr>
          <w:ilvl w:val="0"/>
          <w:numId w:val="148"/>
        </w:numPr>
      </w:pPr>
      <w:r w:rsidRPr="009B33E3">
        <w:t>Comunicación animal → sistema cerrado, sin simbolización plena</w:t>
      </w:r>
    </w:p>
    <w:p w14:paraId="6A0F3AAB" w14:textId="77777777" w:rsidR="0065097C" w:rsidRPr="009B33E3" w:rsidRDefault="0065097C" w:rsidP="004B3AA8">
      <w:pPr>
        <w:pStyle w:val="Prrafodelista"/>
        <w:numPr>
          <w:ilvl w:val="0"/>
          <w:numId w:val="148"/>
        </w:numPr>
      </w:pPr>
      <w:r w:rsidRPr="009B33E3">
        <w:t>Lenguaje humano → sistema abierto, simbólico, articulado</w:t>
      </w:r>
    </w:p>
    <w:p w14:paraId="654AAD3A" w14:textId="77777777" w:rsidR="0065097C" w:rsidRPr="009B33E3" w:rsidRDefault="0065097C" w:rsidP="004B3AA8">
      <w:pPr>
        <w:pStyle w:val="Prrafodelista"/>
        <w:numPr>
          <w:ilvl w:val="0"/>
          <w:numId w:val="148"/>
        </w:numPr>
      </w:pPr>
      <w:r w:rsidRPr="009B33E3">
        <w:t>El niño muestra que el lenguaje no es natural automático, sino social</w:t>
      </w:r>
    </w:p>
    <w:p w14:paraId="06F4B460" w14:textId="390D1EE2" w:rsidR="009600F7" w:rsidRPr="006E0A0C" w:rsidRDefault="009600F7" w:rsidP="00303935">
      <w:pPr>
        <w:rPr>
          <w:b/>
          <w:bCs/>
          <w:sz w:val="32"/>
          <w:szCs w:val="32"/>
        </w:rPr>
      </w:pPr>
      <w:r w:rsidRPr="006E0A0C">
        <w:rPr>
          <w:b/>
          <w:bCs/>
          <w:sz w:val="32"/>
          <w:szCs w:val="32"/>
        </w:rPr>
        <w:t>Barthes, “La cocina del sentido”</w:t>
      </w:r>
    </w:p>
    <w:p w14:paraId="74B877CD" w14:textId="77777777" w:rsidR="009600F7" w:rsidRPr="009B33E3" w:rsidRDefault="009600F7" w:rsidP="009600F7">
      <w:pPr>
        <w:jc w:val="both"/>
      </w:pPr>
      <w:r w:rsidRPr="009B33E3">
        <w:t>Barthes parte de objetos cotidianos muy distintos (ropa, comida, autos, imágenes) para mostrar que todos funcionan como signos. El hombre moderno, sin darse cuenta, está constantemente “leyendo” el mundo: interpreta objetos, gestos y mensajes como portadores de sentido  .</w:t>
      </w:r>
    </w:p>
    <w:p w14:paraId="63D8E4C3" w14:textId="77777777" w:rsidR="009600F7" w:rsidRPr="009B33E3" w:rsidRDefault="009600F7" w:rsidP="009600F7">
      <w:pPr>
        <w:jc w:val="both"/>
      </w:pPr>
      <w:r w:rsidRPr="009B33E3">
        <w:t>Esa lectura nunca es neutra: los signos transmiten valores sociales, ideológicos y culturales. Incluso los textos aparentemente informativos contienen un “segundo mensaje” implícito. Por eso la semiología se define como una ciencia de los mensajes sociales que busca analizar esas significaciones ocultas  .</w:t>
      </w:r>
    </w:p>
    <w:p w14:paraId="12CCFF42" w14:textId="77777777" w:rsidR="009600F7" w:rsidRPr="009B33E3" w:rsidRDefault="009600F7" w:rsidP="009600F7">
      <w:pPr>
        <w:jc w:val="both"/>
      </w:pPr>
      <w:r w:rsidRPr="009B33E3">
        <w:t>Barthes insiste en que el mundo está saturado de signos, pero su aparente simplicidad es engañosa: el sentido surge de múltiples determinaciones y no puede analizarse de forma aislada. Comprenderlo implica desnaturalizar los objetos, es decir, perder la “inocencia” frente a ellos.</w:t>
      </w:r>
    </w:p>
    <w:p w14:paraId="5D694876" w14:textId="77777777" w:rsidR="009600F7" w:rsidRPr="009B33E3" w:rsidRDefault="009600F7" w:rsidP="00303935">
      <w:r w:rsidRPr="009B33E3">
        <w:t>En síntesis: el sentido no está en las cosas mismas, sino que es un proceso social de producción e interpretación, complejo y estructurado.</w:t>
      </w:r>
    </w:p>
    <w:p w14:paraId="45CA0EAD" w14:textId="77777777" w:rsidR="00BA6CE8" w:rsidRPr="009B33E3" w:rsidRDefault="009600F7" w:rsidP="00BA6CE8">
      <w:pPr>
        <w:spacing w:after="0"/>
      </w:pPr>
      <w:r w:rsidRPr="00BA6CE8">
        <w:rPr>
          <w:b/>
          <w:bCs/>
        </w:rPr>
        <w:lastRenderedPageBreak/>
        <w:t>Idea central</w:t>
      </w:r>
      <w:r w:rsidR="00BA6CE8">
        <w:rPr>
          <w:b/>
          <w:bCs/>
        </w:rPr>
        <w:t xml:space="preserve"> </w:t>
      </w:r>
      <w:r w:rsidR="00BA6CE8" w:rsidRPr="009B33E3">
        <w:t>No percibimos cosas “neutras”, sino significados.</w:t>
      </w:r>
    </w:p>
    <w:p w14:paraId="280B77ED" w14:textId="77777777" w:rsidR="009600F7" w:rsidRPr="009B33E3" w:rsidRDefault="009600F7" w:rsidP="00BA6CE8">
      <w:pPr>
        <w:pStyle w:val="Prrafodelista"/>
        <w:numPr>
          <w:ilvl w:val="0"/>
          <w:numId w:val="152"/>
        </w:numPr>
      </w:pPr>
      <w:r w:rsidRPr="009B33E3">
        <w:t>El mundo está lleno de signos.</w:t>
      </w:r>
    </w:p>
    <w:p w14:paraId="5B047814" w14:textId="77777777" w:rsidR="009600F7" w:rsidRPr="009B33E3" w:rsidRDefault="009600F7" w:rsidP="00BA6CE8">
      <w:pPr>
        <w:pStyle w:val="Prrafodelista"/>
        <w:numPr>
          <w:ilvl w:val="0"/>
          <w:numId w:val="152"/>
        </w:numPr>
      </w:pPr>
      <w:r w:rsidRPr="009B33E3">
        <w:t>El hombre moderno lee constantemente (objetos, gestos, imágenes, textos).  </w:t>
      </w:r>
    </w:p>
    <w:p w14:paraId="3B400847" w14:textId="1C7F5967" w:rsidR="009600F7" w:rsidRPr="00BA6CE8" w:rsidRDefault="009600F7" w:rsidP="00BA6CE8">
      <w:pPr>
        <w:spacing w:after="0"/>
        <w:rPr>
          <w:b/>
          <w:bCs/>
        </w:rPr>
      </w:pPr>
      <w:r w:rsidRPr="00BA6CE8">
        <w:rPr>
          <w:b/>
          <w:bCs/>
        </w:rPr>
        <w:t>Lectura del mundo</w:t>
      </w:r>
      <w:r w:rsidR="00BA6CE8">
        <w:rPr>
          <w:b/>
          <w:bCs/>
        </w:rPr>
        <w:t xml:space="preserve"> </w:t>
      </w:r>
      <w:r w:rsidRPr="009B33E3">
        <w:t>Toda percepción implica una interpretación.</w:t>
      </w:r>
    </w:p>
    <w:p w14:paraId="228A58D2" w14:textId="77777777" w:rsidR="009600F7" w:rsidRPr="009B33E3" w:rsidRDefault="009600F7" w:rsidP="00BA6CE8">
      <w:pPr>
        <w:spacing w:after="0"/>
      </w:pPr>
      <w:r w:rsidRPr="009B33E3">
        <w:t>Siempre hay dos niveles:</w:t>
      </w:r>
    </w:p>
    <w:p w14:paraId="307E3FA4" w14:textId="77777777" w:rsidR="009600F7" w:rsidRPr="009B33E3" w:rsidRDefault="009600F7" w:rsidP="00BA6CE8">
      <w:pPr>
        <w:pStyle w:val="Prrafodelista"/>
        <w:numPr>
          <w:ilvl w:val="0"/>
          <w:numId w:val="153"/>
        </w:numPr>
      </w:pPr>
      <w:r w:rsidRPr="009B33E3">
        <w:t>Literal (denotación)</w:t>
      </w:r>
    </w:p>
    <w:p w14:paraId="765C37C3" w14:textId="77777777" w:rsidR="009600F7" w:rsidRPr="009B33E3" w:rsidRDefault="009600F7" w:rsidP="00BA6CE8">
      <w:pPr>
        <w:pStyle w:val="Prrafodelista"/>
        <w:numPr>
          <w:ilvl w:val="0"/>
          <w:numId w:val="153"/>
        </w:numPr>
      </w:pPr>
      <w:r w:rsidRPr="009B33E3">
        <w:t>Segundo sentido (connotación) → social, ideológico  </w:t>
      </w:r>
    </w:p>
    <w:p w14:paraId="4AD43517" w14:textId="55457DA5" w:rsidR="009600F7" w:rsidRPr="009B33E3" w:rsidRDefault="009600F7" w:rsidP="00303935">
      <w:proofErr w:type="spellStart"/>
      <w:r w:rsidRPr="009B33E3">
        <w:t>Ej</w:t>
      </w:r>
      <w:proofErr w:type="spellEnd"/>
      <w:r w:rsidRPr="009B33E3">
        <w:t>: “gente esperando” → “el colectivo tarda” (lectura social).</w:t>
      </w:r>
    </w:p>
    <w:p w14:paraId="1A7EA48C" w14:textId="19A20BCB" w:rsidR="009600F7" w:rsidRPr="00BA6CE8" w:rsidRDefault="009600F7" w:rsidP="00BA6CE8">
      <w:pPr>
        <w:spacing w:after="0"/>
        <w:rPr>
          <w:b/>
          <w:bCs/>
        </w:rPr>
      </w:pPr>
      <w:r w:rsidRPr="00BA6CE8">
        <w:rPr>
          <w:b/>
          <w:bCs/>
        </w:rPr>
        <w:t>Qué es la semiología</w:t>
      </w:r>
      <w:r w:rsidR="00BA6CE8">
        <w:rPr>
          <w:b/>
          <w:bCs/>
        </w:rPr>
        <w:t xml:space="preserve"> </w:t>
      </w:r>
      <w:r w:rsidRPr="009B33E3">
        <w:t>Ciencia que estudia los mensajes sociales y culturales.</w:t>
      </w:r>
    </w:p>
    <w:p w14:paraId="216FCFF5" w14:textId="77777777" w:rsidR="00BA6CE8" w:rsidRDefault="009600F7" w:rsidP="00303935">
      <w:pPr>
        <w:pStyle w:val="Prrafodelista"/>
        <w:numPr>
          <w:ilvl w:val="0"/>
          <w:numId w:val="154"/>
        </w:numPr>
      </w:pPr>
      <w:r w:rsidRPr="009B33E3">
        <w:t>Analiza cómo se produce el sentido.  </w:t>
      </w:r>
    </w:p>
    <w:p w14:paraId="20BAB740" w14:textId="6B6BCBA1" w:rsidR="009600F7" w:rsidRPr="009B33E3" w:rsidRDefault="009600F7" w:rsidP="00303935">
      <w:pPr>
        <w:pStyle w:val="Prrafodelista"/>
        <w:numPr>
          <w:ilvl w:val="0"/>
          <w:numId w:val="154"/>
        </w:numPr>
      </w:pPr>
      <w:r w:rsidRPr="009B33E3">
        <w:t>No estudia solo lenguaje, sino todos los sistemas de signos.</w:t>
      </w:r>
    </w:p>
    <w:p w14:paraId="57D80C63" w14:textId="69D55300" w:rsidR="009600F7" w:rsidRPr="00BA6CE8" w:rsidRDefault="009600F7" w:rsidP="00303935">
      <w:pPr>
        <w:rPr>
          <w:b/>
          <w:bCs/>
        </w:rPr>
      </w:pPr>
      <w:r w:rsidRPr="00BA6CE8">
        <w:rPr>
          <w:b/>
          <w:bCs/>
        </w:rPr>
        <w:t>“Cocina del sentido” (concepto clave)</w:t>
      </w:r>
    </w:p>
    <w:p w14:paraId="16600570" w14:textId="77777777" w:rsidR="009600F7" w:rsidRPr="009B33E3" w:rsidRDefault="009600F7" w:rsidP="00BA6CE8">
      <w:pPr>
        <w:pStyle w:val="Prrafodelista"/>
        <w:numPr>
          <w:ilvl w:val="0"/>
          <w:numId w:val="155"/>
        </w:numPr>
      </w:pPr>
      <w:r w:rsidRPr="009B33E3">
        <w:t>El sentido no es natural → se produce.</w:t>
      </w:r>
    </w:p>
    <w:p w14:paraId="7CBD5A7F" w14:textId="77777777" w:rsidR="009600F7" w:rsidRPr="009B33E3" w:rsidRDefault="009600F7" w:rsidP="00BA6CE8">
      <w:pPr>
        <w:pStyle w:val="Prrafodelista"/>
        <w:numPr>
          <w:ilvl w:val="0"/>
          <w:numId w:val="155"/>
        </w:numPr>
      </w:pPr>
      <w:r w:rsidRPr="009B33E3">
        <w:t>El semiólogo debe entrar en la “cocina”:</w:t>
      </w:r>
    </w:p>
    <w:p w14:paraId="0745BEEA" w14:textId="77777777" w:rsidR="009600F7" w:rsidRPr="009B33E3" w:rsidRDefault="009600F7" w:rsidP="00BA6CE8">
      <w:pPr>
        <w:pStyle w:val="Prrafodelista"/>
        <w:numPr>
          <w:ilvl w:val="0"/>
          <w:numId w:val="155"/>
        </w:numPr>
      </w:pPr>
      <w:r w:rsidRPr="009B33E3">
        <w:t>ver cómo se construye el mensaje</w:t>
      </w:r>
    </w:p>
    <w:p w14:paraId="19B9C564" w14:textId="77777777" w:rsidR="009600F7" w:rsidRPr="009B33E3" w:rsidRDefault="009600F7" w:rsidP="00BA6CE8">
      <w:pPr>
        <w:pStyle w:val="Prrafodelista"/>
        <w:numPr>
          <w:ilvl w:val="0"/>
          <w:numId w:val="155"/>
        </w:numPr>
      </w:pPr>
      <w:r w:rsidRPr="009B33E3">
        <w:t>no quedarse en lo evidente  </w:t>
      </w:r>
    </w:p>
    <w:p w14:paraId="6701F3AB" w14:textId="20A03E22" w:rsidR="009600F7" w:rsidRPr="00BA6CE8" w:rsidRDefault="009600F7" w:rsidP="00303935">
      <w:pPr>
        <w:rPr>
          <w:b/>
          <w:bCs/>
        </w:rPr>
      </w:pPr>
      <w:r w:rsidRPr="00BA6CE8">
        <w:rPr>
          <w:b/>
          <w:bCs/>
        </w:rPr>
        <w:t>Crítica principal</w:t>
      </w:r>
    </w:p>
    <w:p w14:paraId="50EDC23C" w14:textId="77777777" w:rsidR="009600F7" w:rsidRPr="009B33E3" w:rsidRDefault="009600F7" w:rsidP="00BA6CE8">
      <w:pPr>
        <w:pStyle w:val="Prrafodelista"/>
        <w:numPr>
          <w:ilvl w:val="0"/>
          <w:numId w:val="156"/>
        </w:numPr>
      </w:pPr>
      <w:r w:rsidRPr="009B33E3">
        <w:t>Los objetos parecen “naturales” → pero no lo son.</w:t>
      </w:r>
    </w:p>
    <w:p w14:paraId="4C414CD7" w14:textId="77777777" w:rsidR="009600F7" w:rsidRPr="009B33E3" w:rsidRDefault="009600F7" w:rsidP="00BA6CE8">
      <w:pPr>
        <w:pStyle w:val="Prrafodelista"/>
        <w:numPr>
          <w:ilvl w:val="0"/>
          <w:numId w:val="156"/>
        </w:numPr>
      </w:pPr>
      <w:r w:rsidRPr="009B33E3">
        <w:t>Hay que perder la inocencia frente a los objetos.  </w:t>
      </w:r>
    </w:p>
    <w:p w14:paraId="4F2AC08B" w14:textId="425BF732" w:rsidR="009600F7" w:rsidRPr="009B33E3" w:rsidRDefault="009600F7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El sentido está condicionado por</w:t>
      </w:r>
      <w:r w:rsidR="00BA6CE8">
        <w:t xml:space="preserve"> la </w:t>
      </w:r>
      <w:r w:rsidRPr="009B33E3">
        <w:t>historia</w:t>
      </w:r>
      <w:r w:rsidR="00BA6CE8">
        <w:t xml:space="preserve">, </w:t>
      </w:r>
      <w:r w:rsidRPr="009B33E3">
        <w:t>ideología</w:t>
      </w:r>
      <w:r w:rsidR="0035257C">
        <w:t xml:space="preserve">, </w:t>
      </w:r>
      <w:r w:rsidRPr="009B33E3">
        <w:t>cultura</w:t>
      </w:r>
      <w:r w:rsidR="0035257C">
        <w:t>.</w:t>
      </w:r>
    </w:p>
    <w:p w14:paraId="6DD9B227" w14:textId="79CF6C0A" w:rsidR="009600F7" w:rsidRPr="0035257C" w:rsidRDefault="009600F7" w:rsidP="00303935">
      <w:pPr>
        <w:rPr>
          <w:b/>
          <w:bCs/>
        </w:rPr>
      </w:pPr>
      <w:r w:rsidRPr="0035257C">
        <w:rPr>
          <w:b/>
          <w:bCs/>
        </w:rPr>
        <w:t>Características del signo</w:t>
      </w:r>
    </w:p>
    <w:p w14:paraId="53948285" w14:textId="77777777" w:rsidR="009600F7" w:rsidRPr="009B33E3" w:rsidRDefault="009600F7" w:rsidP="0035257C">
      <w:pPr>
        <w:pStyle w:val="Prrafodelista"/>
        <w:numPr>
          <w:ilvl w:val="0"/>
          <w:numId w:val="157"/>
        </w:numPr>
      </w:pPr>
      <w:r w:rsidRPr="009B33E3">
        <w:t>No se analiza aisladamente</w:t>
      </w:r>
    </w:p>
    <w:p w14:paraId="03600801" w14:textId="1BEDDFAD" w:rsidR="009600F7" w:rsidRPr="009B33E3" w:rsidRDefault="009600F7" w:rsidP="0035257C">
      <w:pPr>
        <w:pStyle w:val="Prrafodelista"/>
        <w:numPr>
          <w:ilvl w:val="0"/>
          <w:numId w:val="157"/>
        </w:numPr>
      </w:pPr>
      <w:r w:rsidRPr="009B33E3">
        <w:t>Funciona en un sistema de diferencias</w:t>
      </w:r>
      <w:r w:rsidR="0035257C">
        <w:t xml:space="preserve"> </w:t>
      </w:r>
      <w:r w:rsidRPr="009B33E3">
        <w:t xml:space="preserve"> (herencia saussureana)</w:t>
      </w:r>
    </w:p>
    <w:p w14:paraId="10F4F633" w14:textId="60F723E2" w:rsidR="009600F7" w:rsidRPr="0035257C" w:rsidRDefault="009600F7" w:rsidP="00303935">
      <w:pPr>
        <w:rPr>
          <w:b/>
          <w:bCs/>
        </w:rPr>
      </w:pPr>
      <w:r w:rsidRPr="0035257C">
        <w:rPr>
          <w:b/>
          <w:bCs/>
        </w:rPr>
        <w:t>Tesis final</w:t>
      </w:r>
      <w:r w:rsidR="0035257C">
        <w:rPr>
          <w:b/>
          <w:bCs/>
        </w:rPr>
        <w:t xml:space="preserve"> </w:t>
      </w:r>
      <w:r w:rsidRPr="009B33E3">
        <w:t>La significación se vuelve central en la modernidad</w:t>
      </w:r>
    </w:p>
    <w:p w14:paraId="2095C823" w14:textId="77777777" w:rsidR="009600F7" w:rsidRPr="009B33E3" w:rsidRDefault="009600F7" w:rsidP="00303935">
      <w:r w:rsidRPr="009B33E3">
        <w:t>Pensar el mundo = interpretar signos  </w:t>
      </w:r>
    </w:p>
    <w:p w14:paraId="1C4162B1" w14:textId="28976BAC" w:rsidR="009600F7" w:rsidRPr="0035257C" w:rsidRDefault="009600F7" w:rsidP="00303935">
      <w:pPr>
        <w:rPr>
          <w:b/>
          <w:bCs/>
        </w:rPr>
      </w:pPr>
      <w:r w:rsidRPr="0035257C">
        <w:rPr>
          <w:b/>
          <w:bCs/>
        </w:rPr>
        <w:t>Frase clave para examen</w:t>
      </w:r>
      <w:r w:rsidR="0035257C">
        <w:rPr>
          <w:b/>
          <w:bCs/>
        </w:rPr>
        <w:t xml:space="preserve"> </w:t>
      </w:r>
      <w:r w:rsidRPr="009B33E3">
        <w:t xml:space="preserve"> “El sentido no está en las cosas, sino en su producción social.”</w:t>
      </w:r>
    </w:p>
    <w:p w14:paraId="5FF77ACA" w14:textId="37144D19" w:rsidR="009600F7" w:rsidRPr="0035257C" w:rsidRDefault="009600F7" w:rsidP="00303935">
      <w:pPr>
        <w:rPr>
          <w:b/>
          <w:bCs/>
        </w:rPr>
      </w:pPr>
      <w:r w:rsidRPr="0035257C">
        <w:rPr>
          <w:b/>
          <w:bCs/>
        </w:rPr>
        <w:t xml:space="preserve">Relación </w:t>
      </w:r>
    </w:p>
    <w:p w14:paraId="342E7FDF" w14:textId="77777777" w:rsidR="009600F7" w:rsidRPr="009B33E3" w:rsidRDefault="009600F7" w:rsidP="0035257C">
      <w:pPr>
        <w:pStyle w:val="Prrafodelista"/>
        <w:numPr>
          <w:ilvl w:val="0"/>
          <w:numId w:val="158"/>
        </w:numPr>
      </w:pPr>
      <w:r w:rsidRPr="009B33E3">
        <w:t>Barthes → producción social del sentido</w:t>
      </w:r>
    </w:p>
    <w:p w14:paraId="76EC6021" w14:textId="77777777" w:rsidR="009600F7" w:rsidRPr="009B33E3" w:rsidRDefault="009600F7" w:rsidP="0035257C">
      <w:pPr>
        <w:pStyle w:val="Prrafodelista"/>
        <w:numPr>
          <w:ilvl w:val="0"/>
          <w:numId w:val="158"/>
        </w:numPr>
      </w:pPr>
      <w:r w:rsidRPr="009B33E3">
        <w:t>Eco → funcionamiento general de los signos</w:t>
      </w:r>
    </w:p>
    <w:p w14:paraId="6530D530" w14:textId="77777777" w:rsidR="009600F7" w:rsidRPr="009B33E3" w:rsidRDefault="009600F7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Barthes analiza cómo se construye el sentido</w:t>
      </w:r>
      <w:r w:rsidRPr="009B33E3">
        <w:br/>
      </w:r>
      <w:r w:rsidRPr="009B33E3">
        <w:rPr>
          <w:rFonts w:ascii="Apple Color Emoji" w:hAnsi="Apple Color Emoji" w:cs="Apple Color Emoji"/>
        </w:rPr>
        <w:t>👉</w:t>
      </w:r>
      <w:r w:rsidRPr="009B33E3">
        <w:t xml:space="preserve"> Eco muestra que todo es ya signo</w:t>
      </w:r>
    </w:p>
    <w:p w14:paraId="098B12F6" w14:textId="4D0C9614" w:rsidR="006E0A0C" w:rsidRPr="006E0A0C" w:rsidRDefault="006E0A0C" w:rsidP="00303935">
      <w:pPr>
        <w:rPr>
          <w:b/>
          <w:bCs/>
          <w:sz w:val="32"/>
          <w:szCs w:val="32"/>
        </w:rPr>
      </w:pPr>
      <w:r w:rsidRPr="006E0A0C">
        <w:rPr>
          <w:b/>
          <w:bCs/>
          <w:sz w:val="32"/>
          <w:szCs w:val="32"/>
        </w:rPr>
        <w:lastRenderedPageBreak/>
        <w:t xml:space="preserve">Saussure según </w:t>
      </w:r>
      <w:proofErr w:type="spellStart"/>
      <w:r w:rsidRPr="006E0A0C">
        <w:rPr>
          <w:b/>
          <w:bCs/>
          <w:sz w:val="32"/>
          <w:szCs w:val="32"/>
        </w:rPr>
        <w:t>Vitale</w:t>
      </w:r>
      <w:proofErr w:type="spellEnd"/>
      <w:r w:rsidRPr="006E0A0C">
        <w:rPr>
          <w:b/>
          <w:bCs/>
          <w:sz w:val="32"/>
          <w:szCs w:val="32"/>
        </w:rPr>
        <w:t xml:space="preserve"> – ideas centrales</w:t>
      </w:r>
    </w:p>
    <w:p w14:paraId="37630CE8" w14:textId="6CA80FE0" w:rsidR="006E0A0C" w:rsidRPr="006E0A0C" w:rsidRDefault="006E0A0C" w:rsidP="00303935">
      <w:pPr>
        <w:rPr>
          <w:b/>
          <w:bCs/>
        </w:rPr>
      </w:pPr>
      <w:r w:rsidRPr="006E0A0C">
        <w:rPr>
          <w:b/>
          <w:bCs/>
        </w:rPr>
        <w:t>La lingüística como ciencia de los signos</w:t>
      </w:r>
    </w:p>
    <w:p w14:paraId="1D7528CF" w14:textId="77033EE4" w:rsidR="006E0A0C" w:rsidRPr="009B33E3" w:rsidRDefault="006E0A0C" w:rsidP="00303935">
      <w:proofErr w:type="spellStart"/>
      <w:r w:rsidRPr="009B33E3">
        <w:t>Vitale</w:t>
      </w:r>
      <w:proofErr w:type="spellEnd"/>
      <w:r w:rsidRPr="009B33E3">
        <w:t xml:space="preserve"> remarca que Saussur</w:t>
      </w:r>
      <w:r>
        <w:t>e</w:t>
      </w:r>
      <w:r w:rsidRPr="009B33E3">
        <w:t xml:space="preserve"> funda la lingüística como parte de una ciencia general de los signos (semiología)</w:t>
      </w:r>
      <w:r>
        <w:t xml:space="preserve">. </w:t>
      </w:r>
      <w:r w:rsidRPr="009B33E3">
        <w:t>Pero lo importante:</w:t>
      </w:r>
    </w:p>
    <w:p w14:paraId="32AB3C2E" w14:textId="77777777" w:rsidR="006E0A0C" w:rsidRPr="009B33E3" w:rsidRDefault="006E0A0C" w:rsidP="006E0A0C">
      <w:pPr>
        <w:pStyle w:val="Prrafodelista"/>
        <w:numPr>
          <w:ilvl w:val="0"/>
          <w:numId w:val="159"/>
        </w:numPr>
      </w:pPr>
      <w:r w:rsidRPr="009B33E3">
        <w:t>la lingüística es el modelo más desarrollado de esa ciencia</w:t>
      </w:r>
    </w:p>
    <w:p w14:paraId="6E308647" w14:textId="77777777" w:rsidR="006E0A0C" w:rsidRPr="009B33E3" w:rsidRDefault="006E0A0C" w:rsidP="006E0A0C">
      <w:pPr>
        <w:pStyle w:val="Prrafodelista"/>
        <w:numPr>
          <w:ilvl w:val="0"/>
          <w:numId w:val="159"/>
        </w:numPr>
      </w:pPr>
      <w:r w:rsidRPr="009B33E3">
        <w:t>el lenguaje no se estudia como cosas → sino como sistema</w:t>
      </w:r>
    </w:p>
    <w:p w14:paraId="569C3C44" w14:textId="7D599C6F" w:rsidR="006E0A0C" w:rsidRPr="009B33E3" w:rsidRDefault="006E0A0C" w:rsidP="00303935">
      <w:r w:rsidRPr="009B33E3">
        <w:t>Clave: no estudia palabras aisladas, sino relaciones</w:t>
      </w:r>
    </w:p>
    <w:p w14:paraId="7B9A1CAA" w14:textId="29DA3327" w:rsidR="006E0A0C" w:rsidRPr="006E0A0C" w:rsidRDefault="006E0A0C" w:rsidP="00303935">
      <w:pPr>
        <w:rPr>
          <w:b/>
          <w:bCs/>
        </w:rPr>
      </w:pPr>
      <w:r w:rsidRPr="006E0A0C">
        <w:rPr>
          <w:b/>
          <w:bCs/>
        </w:rPr>
        <w:t>El signo lingüístico</w:t>
      </w:r>
    </w:p>
    <w:p w14:paraId="624A9CAB" w14:textId="77777777" w:rsidR="006E0A0C" w:rsidRPr="009B33E3" w:rsidRDefault="006E0A0C" w:rsidP="00303935">
      <w:proofErr w:type="spellStart"/>
      <w:r w:rsidRPr="009B33E3">
        <w:t>Vitale</w:t>
      </w:r>
      <w:proofErr w:type="spellEnd"/>
      <w:r w:rsidRPr="009B33E3">
        <w:t xml:space="preserve"> explica el esquema clásico:</w:t>
      </w:r>
    </w:p>
    <w:p w14:paraId="63693026" w14:textId="77777777" w:rsidR="006E0A0C" w:rsidRPr="009B33E3" w:rsidRDefault="006E0A0C" w:rsidP="006E0A0C">
      <w:pPr>
        <w:pStyle w:val="Prrafodelista"/>
        <w:numPr>
          <w:ilvl w:val="0"/>
          <w:numId w:val="160"/>
        </w:numPr>
      </w:pPr>
      <w:r w:rsidRPr="009B33E3">
        <w:t>Significante → imagen acústica</w:t>
      </w:r>
    </w:p>
    <w:p w14:paraId="55690E73" w14:textId="77777777" w:rsidR="006E0A0C" w:rsidRPr="009B33E3" w:rsidRDefault="006E0A0C" w:rsidP="006E0A0C">
      <w:pPr>
        <w:pStyle w:val="Prrafodelista"/>
        <w:numPr>
          <w:ilvl w:val="0"/>
          <w:numId w:val="160"/>
        </w:numPr>
      </w:pPr>
      <w:r w:rsidRPr="009B33E3">
        <w:t>Significado → concepto</w:t>
      </w:r>
    </w:p>
    <w:p w14:paraId="66A4B0B7" w14:textId="18C6E53F" w:rsidR="006E0A0C" w:rsidRPr="009B33E3" w:rsidRDefault="006E0A0C" w:rsidP="00303935">
      <w:r w:rsidRPr="009B33E3">
        <w:t>Unidad inseparable (como dos caras de una hoja)</w:t>
      </w:r>
      <w:r>
        <w:t xml:space="preserve">. </w:t>
      </w:r>
      <w:r w:rsidRPr="009B33E3">
        <w:t>Además:</w:t>
      </w:r>
      <w:r>
        <w:t xml:space="preserve"> </w:t>
      </w:r>
      <w:r w:rsidRPr="009B33E3">
        <w:t>es una entidad psíquica, no material</w:t>
      </w:r>
    </w:p>
    <w:p w14:paraId="73C69225" w14:textId="008A3D01" w:rsidR="006E0A0C" w:rsidRPr="006E0A0C" w:rsidRDefault="006E0A0C" w:rsidP="00303935">
      <w:pPr>
        <w:rPr>
          <w:b/>
          <w:bCs/>
        </w:rPr>
      </w:pPr>
      <w:r w:rsidRPr="006E0A0C">
        <w:rPr>
          <w:b/>
          <w:bCs/>
        </w:rPr>
        <w:t>Arbitrariedad del signo</w:t>
      </w:r>
    </w:p>
    <w:p w14:paraId="23E17C05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Idea central en </w:t>
      </w:r>
      <w:proofErr w:type="spellStart"/>
      <w:r w:rsidRPr="009B33E3">
        <w:t>Vitale</w:t>
      </w:r>
      <w:proofErr w:type="spellEnd"/>
      <w:r w:rsidRPr="009B33E3">
        <w:t>:</w:t>
      </w:r>
    </w:p>
    <w:p w14:paraId="1C5F98EC" w14:textId="77777777" w:rsidR="006E0A0C" w:rsidRPr="009B33E3" w:rsidRDefault="006E0A0C" w:rsidP="00D841BB">
      <w:pPr>
        <w:pStyle w:val="Prrafodelista"/>
        <w:numPr>
          <w:ilvl w:val="0"/>
          <w:numId w:val="161"/>
        </w:numPr>
      </w:pPr>
      <w:r w:rsidRPr="009B33E3">
        <w:t>No hay relación natural entre palabra y cosa</w:t>
      </w:r>
    </w:p>
    <w:p w14:paraId="1A7A45B1" w14:textId="77777777" w:rsidR="006E0A0C" w:rsidRPr="009B33E3" w:rsidRDefault="006E0A0C" w:rsidP="00D841BB">
      <w:pPr>
        <w:pStyle w:val="Prrafodelista"/>
        <w:numPr>
          <w:ilvl w:val="0"/>
          <w:numId w:val="161"/>
        </w:numPr>
      </w:pPr>
      <w:r w:rsidRPr="009B33E3">
        <w:t>Es una relación convencional</w:t>
      </w:r>
    </w:p>
    <w:p w14:paraId="56417569" w14:textId="5675DE97" w:rsidR="006E0A0C" w:rsidRPr="009B33E3" w:rsidRDefault="006E0A0C" w:rsidP="00303935">
      <w:proofErr w:type="spellStart"/>
      <w:r w:rsidRPr="009B33E3">
        <w:t>Ej</w:t>
      </w:r>
      <w:proofErr w:type="spellEnd"/>
      <w:r w:rsidRPr="009B33E3">
        <w:t>:</w:t>
      </w:r>
      <w:r w:rsidR="00D841BB">
        <w:t xml:space="preserve"> </w:t>
      </w:r>
      <w:r w:rsidRPr="009B33E3">
        <w:t>“árbol” podría llamarse de cualquier otra forma</w:t>
      </w:r>
    </w:p>
    <w:p w14:paraId="5C431B65" w14:textId="604793C8" w:rsidR="006E0A0C" w:rsidRPr="009B33E3" w:rsidRDefault="006E0A0C" w:rsidP="00303935">
      <w:r w:rsidRPr="009B33E3">
        <w:t xml:space="preserve">Pero </w:t>
      </w:r>
      <w:proofErr w:type="spellStart"/>
      <w:r w:rsidRPr="009B33E3">
        <w:t>Vitale</w:t>
      </w:r>
      <w:proofErr w:type="spellEnd"/>
      <w:r w:rsidRPr="009B33E3">
        <w:t xml:space="preserve"> agrega algo importante:</w:t>
      </w:r>
      <w:r w:rsidR="00D841BB">
        <w:t xml:space="preserve"> </w:t>
      </w:r>
      <w:r w:rsidRPr="009B33E3">
        <w:t>la arbitrariedad no es absoluta</w:t>
      </w:r>
      <w:r w:rsidR="00D841BB">
        <w:t xml:space="preserve">, </w:t>
      </w:r>
      <w:r w:rsidRPr="009B33E3">
        <w:t>hay grados</w:t>
      </w:r>
      <w:r w:rsidR="00D841BB">
        <w:t xml:space="preserve">, </w:t>
      </w:r>
      <w:r w:rsidRPr="009B33E3">
        <w:t>hay restricciones dentro del sistema</w:t>
      </w:r>
      <w:r w:rsidR="00D841BB">
        <w:t>.</w:t>
      </w:r>
    </w:p>
    <w:p w14:paraId="3BAF1973" w14:textId="46A7218A" w:rsidR="006E0A0C" w:rsidRPr="00D841BB" w:rsidRDefault="006E0A0C" w:rsidP="00303935">
      <w:pPr>
        <w:rPr>
          <w:b/>
          <w:bCs/>
        </w:rPr>
      </w:pPr>
      <w:r w:rsidRPr="00D841BB">
        <w:rPr>
          <w:b/>
          <w:bCs/>
        </w:rPr>
        <w:t>Carácter lineal del significante</w:t>
      </w:r>
    </w:p>
    <w:p w14:paraId="47702EE3" w14:textId="77777777" w:rsidR="006E0A0C" w:rsidRPr="009B33E3" w:rsidRDefault="006E0A0C" w:rsidP="00D841BB">
      <w:pPr>
        <w:pStyle w:val="Prrafodelista"/>
        <w:numPr>
          <w:ilvl w:val="0"/>
          <w:numId w:val="162"/>
        </w:numPr>
      </w:pPr>
      <w:r w:rsidRPr="009B33E3">
        <w:t>El lenguaje se desarrolla en el tiempo</w:t>
      </w:r>
    </w:p>
    <w:p w14:paraId="35C399B3" w14:textId="77777777" w:rsidR="006E0A0C" w:rsidRPr="009B33E3" w:rsidRDefault="006E0A0C" w:rsidP="00D841BB">
      <w:pPr>
        <w:pStyle w:val="Prrafodelista"/>
        <w:numPr>
          <w:ilvl w:val="0"/>
          <w:numId w:val="162"/>
        </w:numPr>
      </w:pPr>
      <w:r w:rsidRPr="009B33E3">
        <w:t>Los sonidos aparecen uno después de otro</w:t>
      </w:r>
    </w:p>
    <w:p w14:paraId="009C9FBA" w14:textId="5EEC01F6" w:rsidR="006E0A0C" w:rsidRPr="009B33E3" w:rsidRDefault="006E0A0C" w:rsidP="00303935">
      <w:r w:rsidRPr="009B33E3">
        <w:t>Esto permite:</w:t>
      </w:r>
      <w:r w:rsidR="00D841BB">
        <w:t xml:space="preserve"> </w:t>
      </w:r>
      <w:r w:rsidRPr="009B33E3">
        <w:t>ordenar</w:t>
      </w:r>
      <w:r w:rsidR="00D841BB">
        <w:t xml:space="preserve"> y </w:t>
      </w:r>
      <w:r w:rsidRPr="009B33E3">
        <w:t>diferenciar significados</w:t>
      </w:r>
    </w:p>
    <w:p w14:paraId="26C7FA7D" w14:textId="7FBA7EB1" w:rsidR="006E0A0C" w:rsidRPr="009B33E3" w:rsidRDefault="006E0A0C" w:rsidP="00303935">
      <w:r w:rsidRPr="00D841BB">
        <w:rPr>
          <w:b/>
          <w:bCs/>
        </w:rPr>
        <w:t>Lengua vs habla</w:t>
      </w:r>
      <w:r w:rsidRPr="009B33E3">
        <w:t xml:space="preserve"> </w:t>
      </w:r>
      <w:r w:rsidR="00D841BB">
        <w:t xml:space="preserve"> </w:t>
      </w:r>
      <w:proofErr w:type="spellStart"/>
      <w:r w:rsidRPr="009B33E3">
        <w:t>Vitale</w:t>
      </w:r>
      <w:proofErr w:type="spellEnd"/>
      <w:r w:rsidRPr="009B33E3">
        <w:t xml:space="preserve"> lo desarrolla fuerte:</w:t>
      </w:r>
    </w:p>
    <w:p w14:paraId="4CAA954A" w14:textId="208D3D0D" w:rsidR="006E0A0C" w:rsidRPr="009B33E3" w:rsidRDefault="006E0A0C" w:rsidP="00D841BB">
      <w:pPr>
        <w:pStyle w:val="Prrafodelista"/>
        <w:numPr>
          <w:ilvl w:val="0"/>
          <w:numId w:val="163"/>
        </w:numPr>
      </w:pPr>
      <w:r w:rsidRPr="009B33E3">
        <w:t>Lengua (</w:t>
      </w:r>
      <w:proofErr w:type="spellStart"/>
      <w:r w:rsidRPr="009B33E3">
        <w:t>langue</w:t>
      </w:r>
      <w:proofErr w:type="spellEnd"/>
      <w:r w:rsidRPr="009B33E3">
        <w:t>)</w:t>
      </w:r>
      <w:r w:rsidR="00D841BB">
        <w:t xml:space="preserve">: </w:t>
      </w:r>
      <w:r w:rsidRPr="009B33E3">
        <w:t>sistema social</w:t>
      </w:r>
      <w:r w:rsidR="00D841BB">
        <w:t xml:space="preserve">, </w:t>
      </w:r>
      <w:r w:rsidRPr="009B33E3">
        <w:t>colectivo</w:t>
      </w:r>
      <w:r w:rsidR="00D841BB">
        <w:t xml:space="preserve">, </w:t>
      </w:r>
      <w:r w:rsidRPr="009B33E3">
        <w:t>abstracto</w:t>
      </w:r>
      <w:r w:rsidR="00D841BB">
        <w:t xml:space="preserve">, </w:t>
      </w:r>
      <w:r w:rsidRPr="009B33E3">
        <w:t>objeto de la lingüística</w:t>
      </w:r>
    </w:p>
    <w:p w14:paraId="1305C4C5" w14:textId="3AB6DD33" w:rsidR="006E0A0C" w:rsidRPr="009B33E3" w:rsidRDefault="006E0A0C" w:rsidP="00D841BB">
      <w:pPr>
        <w:pStyle w:val="Prrafodelista"/>
        <w:numPr>
          <w:ilvl w:val="0"/>
          <w:numId w:val="163"/>
        </w:numPr>
      </w:pPr>
      <w:r w:rsidRPr="009B33E3">
        <w:t>Habla (</w:t>
      </w:r>
      <w:proofErr w:type="spellStart"/>
      <w:r w:rsidRPr="009B33E3">
        <w:t>parole</w:t>
      </w:r>
      <w:proofErr w:type="spellEnd"/>
      <w:r w:rsidRPr="009B33E3">
        <w:t>)</w:t>
      </w:r>
      <w:r w:rsidR="00D841BB">
        <w:t xml:space="preserve">: </w:t>
      </w:r>
      <w:r w:rsidRPr="009B33E3">
        <w:t>uso individual</w:t>
      </w:r>
      <w:r w:rsidR="00D841BB">
        <w:t xml:space="preserve">, </w:t>
      </w:r>
      <w:r w:rsidRPr="009B33E3">
        <w:t>concreto</w:t>
      </w:r>
      <w:r w:rsidR="00D841BB">
        <w:t xml:space="preserve">, </w:t>
      </w:r>
      <w:r w:rsidRPr="009B33E3">
        <w:t>variable</w:t>
      </w:r>
    </w:p>
    <w:p w14:paraId="5F5A7788" w14:textId="43B6872F" w:rsidR="006E0A0C" w:rsidRPr="009B33E3" w:rsidRDefault="006E0A0C" w:rsidP="00D841BB">
      <w:pPr>
        <w:spacing w:after="0"/>
      </w:pPr>
      <w:r w:rsidRPr="009B33E3">
        <w:t>Cuadro claro en el texto:</w:t>
      </w:r>
    </w:p>
    <w:p w14:paraId="2CA87E90" w14:textId="77777777" w:rsidR="006E0A0C" w:rsidRPr="009B33E3" w:rsidRDefault="006E0A0C" w:rsidP="00D841BB">
      <w:pPr>
        <w:pStyle w:val="Prrafodelista"/>
        <w:numPr>
          <w:ilvl w:val="0"/>
          <w:numId w:val="164"/>
        </w:numPr>
      </w:pPr>
      <w:r w:rsidRPr="009B33E3">
        <w:t>lengua = código</w:t>
      </w:r>
    </w:p>
    <w:p w14:paraId="570C3234" w14:textId="77777777" w:rsidR="006E0A0C" w:rsidRPr="009B33E3" w:rsidRDefault="006E0A0C" w:rsidP="00D841BB">
      <w:pPr>
        <w:pStyle w:val="Prrafodelista"/>
        <w:numPr>
          <w:ilvl w:val="0"/>
          <w:numId w:val="164"/>
        </w:numPr>
      </w:pPr>
      <w:r w:rsidRPr="009B33E3">
        <w:t>habla = acto  </w:t>
      </w:r>
    </w:p>
    <w:p w14:paraId="09EED135" w14:textId="48DD0E5C" w:rsidR="006E0A0C" w:rsidRPr="009B33E3" w:rsidRDefault="006E0A0C" w:rsidP="00303935">
      <w:r w:rsidRPr="009B33E3">
        <w:t>Clave:</w:t>
      </w:r>
      <w:r w:rsidR="00D841BB">
        <w:t xml:space="preserve"> </w:t>
      </w:r>
      <w:r w:rsidRPr="009B33E3">
        <w:t>Saussure estudia la lengua, no el habla</w:t>
      </w:r>
    </w:p>
    <w:p w14:paraId="0C8D9318" w14:textId="7CADE810" w:rsidR="006E0A0C" w:rsidRPr="00D841BB" w:rsidRDefault="006E0A0C" w:rsidP="00303935">
      <w:pPr>
        <w:rPr>
          <w:b/>
          <w:bCs/>
        </w:rPr>
      </w:pPr>
      <w:r w:rsidRPr="00D841BB">
        <w:rPr>
          <w:b/>
          <w:bCs/>
        </w:rPr>
        <w:lastRenderedPageBreak/>
        <w:t xml:space="preserve">Sistema y valor </w:t>
      </w:r>
    </w:p>
    <w:p w14:paraId="6914158A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El signo no vale por sí mismo</w:t>
      </w:r>
      <w:r w:rsidRPr="009B33E3">
        <w:br/>
      </w:r>
      <w:r w:rsidRPr="009B33E3">
        <w:rPr>
          <w:rFonts w:ascii="Apple Color Emoji" w:hAnsi="Apple Color Emoji" w:cs="Apple Color Emoji"/>
        </w:rPr>
        <w:t>👉</w:t>
      </w:r>
      <w:r w:rsidRPr="009B33E3">
        <w:t xml:space="preserve"> Vale por su diferencia con otros signos</w:t>
      </w:r>
    </w:p>
    <w:p w14:paraId="74F0ED9A" w14:textId="449C320F" w:rsidR="006E0A0C" w:rsidRPr="009B33E3" w:rsidRDefault="006E0A0C" w:rsidP="00303935">
      <w:proofErr w:type="spellStart"/>
      <w:r w:rsidRPr="009B33E3">
        <w:t>Ej</w:t>
      </w:r>
      <w:proofErr w:type="spellEnd"/>
      <w:r w:rsidRPr="009B33E3">
        <w:t>:</w:t>
      </w:r>
      <w:r w:rsidR="00D841BB">
        <w:t xml:space="preserve"> </w:t>
      </w:r>
      <w:r w:rsidRPr="009B33E3">
        <w:t>“perro” significa lo que significa porque no es “gato”</w:t>
      </w:r>
    </w:p>
    <w:p w14:paraId="59D82235" w14:textId="292812F5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Lengua = sistema de diferencias</w:t>
      </w:r>
      <w:r w:rsidR="00D841BB">
        <w:t xml:space="preserve"> </w:t>
      </w:r>
      <w:r w:rsidRPr="009B33E3">
        <w:t>(no de cosas)</w:t>
      </w:r>
    </w:p>
    <w:p w14:paraId="0319898C" w14:textId="3071242A" w:rsidR="006E0A0C" w:rsidRPr="00D841BB" w:rsidRDefault="006E0A0C" w:rsidP="00303935">
      <w:pPr>
        <w:rPr>
          <w:b/>
          <w:bCs/>
        </w:rPr>
      </w:pPr>
      <w:r w:rsidRPr="00D841BB">
        <w:rPr>
          <w:b/>
          <w:bCs/>
        </w:rPr>
        <w:t>Relaciones: sintagma y paradigma</w:t>
      </w:r>
    </w:p>
    <w:p w14:paraId="6D5F479A" w14:textId="4321BD77" w:rsidR="006E0A0C" w:rsidRPr="009B33E3" w:rsidRDefault="006E0A0C" w:rsidP="00D841BB">
      <w:pPr>
        <w:pStyle w:val="Prrafodelista"/>
        <w:numPr>
          <w:ilvl w:val="0"/>
          <w:numId w:val="165"/>
        </w:numPr>
      </w:pPr>
      <w:r w:rsidRPr="009B33E3">
        <w:t>Sintagmáticas</w:t>
      </w:r>
      <w:r w:rsidR="00D841BB">
        <w:t xml:space="preserve">: </w:t>
      </w:r>
      <w:r w:rsidRPr="009B33E3">
        <w:t>relaciones en la cadena (en la frase)</w:t>
      </w:r>
      <w:r w:rsidR="00D841BB">
        <w:t xml:space="preserve"> </w:t>
      </w:r>
      <w:proofErr w:type="spellStart"/>
      <w:r w:rsidRPr="009B33E3">
        <w:t>ej</w:t>
      </w:r>
      <w:proofErr w:type="spellEnd"/>
      <w:r w:rsidRPr="009B33E3">
        <w:t>: “el perro corre”</w:t>
      </w:r>
    </w:p>
    <w:p w14:paraId="5979227A" w14:textId="6E517FEE" w:rsidR="006E0A0C" w:rsidRPr="009B33E3" w:rsidRDefault="006E0A0C" w:rsidP="00303935">
      <w:pPr>
        <w:pStyle w:val="Prrafodelista"/>
        <w:numPr>
          <w:ilvl w:val="0"/>
          <w:numId w:val="165"/>
        </w:numPr>
      </w:pPr>
      <w:r w:rsidRPr="009B33E3">
        <w:t>Asociativas / paradigmáticas</w:t>
      </w:r>
      <w:r w:rsidR="00D841BB">
        <w:t xml:space="preserve">: </w:t>
      </w:r>
      <w:r w:rsidRPr="009B33E3">
        <w:t>relaciones mentales (lo que podría estar en lugar)</w:t>
      </w:r>
      <w:r w:rsidR="00D841BB">
        <w:t xml:space="preserve"> </w:t>
      </w:r>
      <w:proofErr w:type="spellStart"/>
      <w:r w:rsidRPr="009B33E3">
        <w:t>ej</w:t>
      </w:r>
      <w:proofErr w:type="spellEnd"/>
      <w:r w:rsidRPr="009B33E3">
        <w:t>: perro / gato / caballo</w:t>
      </w:r>
    </w:p>
    <w:p w14:paraId="172C7AAA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Lenguaje = combinación de ambas  </w:t>
      </w:r>
    </w:p>
    <w:p w14:paraId="31830841" w14:textId="48E451AD" w:rsidR="006E0A0C" w:rsidRPr="00D841BB" w:rsidRDefault="006E0A0C" w:rsidP="00303935">
      <w:pPr>
        <w:rPr>
          <w:b/>
          <w:bCs/>
        </w:rPr>
      </w:pPr>
      <w:r w:rsidRPr="00D841BB">
        <w:rPr>
          <w:b/>
          <w:bCs/>
        </w:rPr>
        <w:t>Sincronía vs diacronía</w:t>
      </w:r>
    </w:p>
    <w:p w14:paraId="0AE06C59" w14:textId="77777777" w:rsidR="006E0A0C" w:rsidRPr="009B33E3" w:rsidRDefault="006E0A0C" w:rsidP="00D841BB">
      <w:pPr>
        <w:pStyle w:val="Prrafodelista"/>
        <w:numPr>
          <w:ilvl w:val="0"/>
          <w:numId w:val="166"/>
        </w:numPr>
      </w:pPr>
      <w:r w:rsidRPr="009B33E3">
        <w:t>Sincronía → lengua en un momento</w:t>
      </w:r>
    </w:p>
    <w:p w14:paraId="5EA957CA" w14:textId="77777777" w:rsidR="006E0A0C" w:rsidRPr="009B33E3" w:rsidRDefault="006E0A0C" w:rsidP="00D841BB">
      <w:pPr>
        <w:pStyle w:val="Prrafodelista"/>
        <w:numPr>
          <w:ilvl w:val="0"/>
          <w:numId w:val="166"/>
        </w:numPr>
      </w:pPr>
      <w:r w:rsidRPr="009B33E3">
        <w:t>Diacronía → evolución histórica</w:t>
      </w:r>
    </w:p>
    <w:p w14:paraId="2199C8D6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Saussure prioriza sincronía</w:t>
      </w:r>
    </w:p>
    <w:p w14:paraId="432D814F" w14:textId="788A4D66" w:rsidR="006E0A0C" w:rsidRPr="00D841BB" w:rsidRDefault="006E0A0C" w:rsidP="00303935">
      <w:pPr>
        <w:rPr>
          <w:b/>
          <w:bCs/>
        </w:rPr>
      </w:pPr>
      <w:r w:rsidRPr="00D841BB">
        <w:rPr>
          <w:b/>
          <w:bCs/>
        </w:rPr>
        <w:t>Inmutabilidad y mutabilidad</w:t>
      </w:r>
    </w:p>
    <w:p w14:paraId="43C67E41" w14:textId="77777777" w:rsidR="006E0A0C" w:rsidRPr="009B33E3" w:rsidRDefault="006E0A0C" w:rsidP="00303935">
      <w:r w:rsidRPr="009B33E3">
        <w:t>Paradoja:</w:t>
      </w:r>
    </w:p>
    <w:p w14:paraId="30E65330" w14:textId="77777777" w:rsidR="006E0A0C" w:rsidRPr="009B33E3" w:rsidRDefault="006E0A0C" w:rsidP="00D841BB">
      <w:pPr>
        <w:pStyle w:val="Prrafodelista"/>
        <w:numPr>
          <w:ilvl w:val="0"/>
          <w:numId w:val="167"/>
        </w:numPr>
      </w:pPr>
      <w:r w:rsidRPr="009B33E3">
        <w:t>Inmutable → el hablante no puede cambiar la lengua</w:t>
      </w:r>
    </w:p>
    <w:p w14:paraId="0F122E89" w14:textId="77777777" w:rsidR="006E0A0C" w:rsidRPr="009B33E3" w:rsidRDefault="006E0A0C" w:rsidP="00D841BB">
      <w:pPr>
        <w:pStyle w:val="Prrafodelista"/>
        <w:numPr>
          <w:ilvl w:val="0"/>
          <w:numId w:val="167"/>
        </w:numPr>
      </w:pPr>
      <w:r w:rsidRPr="009B33E3">
        <w:t>Mutable → cambia con el tiempo</w:t>
      </w:r>
    </w:p>
    <w:p w14:paraId="478FE5EE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Lengua = sistema estable + histórico</w:t>
      </w:r>
    </w:p>
    <w:p w14:paraId="786D04D8" w14:textId="3C121C6D" w:rsidR="006E0A0C" w:rsidRPr="00D841BB" w:rsidRDefault="006E0A0C" w:rsidP="00303935">
      <w:pPr>
        <w:rPr>
          <w:b/>
          <w:bCs/>
        </w:rPr>
      </w:pPr>
      <w:r w:rsidRPr="00D841BB">
        <w:rPr>
          <w:b/>
          <w:bCs/>
        </w:rPr>
        <w:t xml:space="preserve">Idea fuerte de </w:t>
      </w:r>
      <w:proofErr w:type="spellStart"/>
      <w:r w:rsidRPr="00D841BB">
        <w:rPr>
          <w:b/>
          <w:bCs/>
        </w:rPr>
        <w:t>Vitale</w:t>
      </w:r>
      <w:proofErr w:type="spellEnd"/>
      <w:r w:rsidRPr="00D841BB">
        <w:rPr>
          <w:b/>
          <w:bCs/>
        </w:rPr>
        <w:t xml:space="preserve"> (interpretación)</w:t>
      </w:r>
    </w:p>
    <w:p w14:paraId="164BF954" w14:textId="20955625" w:rsidR="006E0A0C" w:rsidRPr="009B33E3" w:rsidRDefault="006E0A0C" w:rsidP="00303935">
      <w:proofErr w:type="spellStart"/>
      <w:r w:rsidRPr="009B33E3">
        <w:t>Vitale</w:t>
      </w:r>
      <w:proofErr w:type="spellEnd"/>
      <w:r w:rsidRPr="009B33E3">
        <w:t xml:space="preserve"> muestra que Saussure rompe con la idea de lenguaje como “nomenclatura”</w:t>
      </w:r>
      <w:r w:rsidR="00D841BB">
        <w:t xml:space="preserve">, </w:t>
      </w:r>
      <w:r w:rsidRPr="009B33E3">
        <w:t>el lenguaje no nombra cosas</w:t>
      </w:r>
      <w:r w:rsidR="00D841BB">
        <w:t>. C</w:t>
      </w:r>
      <w:r w:rsidRPr="009B33E3">
        <w:t>onstruye sentido a partir de relaciones</w:t>
      </w:r>
    </w:p>
    <w:p w14:paraId="0ADAF0F2" w14:textId="77777777" w:rsidR="006E0A0C" w:rsidRPr="009E460A" w:rsidRDefault="006E0A0C" w:rsidP="00303935">
      <w:pPr>
        <w:rPr>
          <w:b/>
          <w:bCs/>
        </w:rPr>
      </w:pPr>
      <w:r w:rsidRPr="009E460A">
        <w:rPr>
          <w:b/>
          <w:bCs/>
        </w:rPr>
        <w:t xml:space="preserve">Saussure (según </w:t>
      </w:r>
      <w:proofErr w:type="spellStart"/>
      <w:r w:rsidRPr="009E460A">
        <w:rPr>
          <w:b/>
          <w:bCs/>
        </w:rPr>
        <w:t>Vitale</w:t>
      </w:r>
      <w:proofErr w:type="spellEnd"/>
      <w:r w:rsidRPr="009E460A">
        <w:rPr>
          <w:b/>
          <w:bCs/>
        </w:rPr>
        <w:t>):</w:t>
      </w:r>
    </w:p>
    <w:p w14:paraId="0C5A2F8F" w14:textId="77777777" w:rsidR="006E0A0C" w:rsidRPr="009B33E3" w:rsidRDefault="006E0A0C" w:rsidP="009E460A">
      <w:pPr>
        <w:pStyle w:val="Prrafodelista"/>
        <w:numPr>
          <w:ilvl w:val="0"/>
          <w:numId w:val="168"/>
        </w:numPr>
      </w:pPr>
      <w:r w:rsidRPr="009B33E3">
        <w:t>define el signo como unidad psíquica doble</w:t>
      </w:r>
    </w:p>
    <w:p w14:paraId="7ADF4AE6" w14:textId="77777777" w:rsidR="006E0A0C" w:rsidRPr="009B33E3" w:rsidRDefault="006E0A0C" w:rsidP="009E460A">
      <w:pPr>
        <w:pStyle w:val="Prrafodelista"/>
        <w:numPr>
          <w:ilvl w:val="0"/>
          <w:numId w:val="168"/>
        </w:numPr>
      </w:pPr>
      <w:r w:rsidRPr="009B33E3">
        <w:t>plantea la lengua como sistema de diferencias</w:t>
      </w:r>
    </w:p>
    <w:p w14:paraId="63496478" w14:textId="77777777" w:rsidR="006E0A0C" w:rsidRPr="009B33E3" w:rsidRDefault="006E0A0C" w:rsidP="009E460A">
      <w:pPr>
        <w:pStyle w:val="Prrafodelista"/>
        <w:numPr>
          <w:ilvl w:val="0"/>
          <w:numId w:val="168"/>
        </w:numPr>
      </w:pPr>
      <w:r w:rsidRPr="009B33E3">
        <w:t>separa lo social (lengua) de lo individual (habla)</w:t>
      </w:r>
    </w:p>
    <w:p w14:paraId="11A046A8" w14:textId="77777777" w:rsidR="006E0A0C" w:rsidRPr="009B33E3" w:rsidRDefault="006E0A0C" w:rsidP="009E460A">
      <w:pPr>
        <w:pStyle w:val="Prrafodelista"/>
        <w:numPr>
          <w:ilvl w:val="0"/>
          <w:numId w:val="168"/>
        </w:numPr>
      </w:pPr>
      <w:r w:rsidRPr="009B33E3">
        <w:t>funda la semiología moderna</w:t>
      </w:r>
    </w:p>
    <w:p w14:paraId="4CC3668F" w14:textId="6A073CA1" w:rsidR="006E0A0C" w:rsidRPr="009B33E3" w:rsidRDefault="006E0A0C" w:rsidP="00303935"/>
    <w:p w14:paraId="02690054" w14:textId="06390360" w:rsidR="006E0A0C" w:rsidRDefault="006E0A0C" w:rsidP="00303935"/>
    <w:p w14:paraId="2E835AA3" w14:textId="77777777" w:rsidR="009E460A" w:rsidRPr="009B33E3" w:rsidRDefault="009E460A" w:rsidP="00303935"/>
    <w:p w14:paraId="1CDA7043" w14:textId="0148FD9C" w:rsidR="006E0A0C" w:rsidRPr="009E460A" w:rsidRDefault="006E0A0C" w:rsidP="00303935">
      <w:pPr>
        <w:rPr>
          <w:b/>
          <w:bCs/>
          <w:sz w:val="32"/>
          <w:szCs w:val="32"/>
        </w:rPr>
      </w:pPr>
      <w:r w:rsidRPr="009E460A">
        <w:rPr>
          <w:b/>
          <w:bCs/>
          <w:sz w:val="32"/>
          <w:szCs w:val="32"/>
        </w:rPr>
        <w:lastRenderedPageBreak/>
        <w:t>Barthes – Retórica de la imagen</w:t>
      </w:r>
    </w:p>
    <w:p w14:paraId="72C27124" w14:textId="143DA331" w:rsidR="006E0A0C" w:rsidRPr="009B33E3" w:rsidRDefault="006E0A0C" w:rsidP="00303935">
      <w:r w:rsidRPr="009B33E3">
        <w:t>Problema central</w:t>
      </w:r>
      <w:r w:rsidR="00165D3D">
        <w:t xml:space="preserve">, </w:t>
      </w:r>
      <w:r w:rsidRPr="009B33E3">
        <w:t>Barthes se pregunta:</w:t>
      </w:r>
      <w:r w:rsidRPr="009B33E3">
        <w:br/>
      </w:r>
      <w:r w:rsidRPr="009B33E3">
        <w:rPr>
          <w:rFonts w:ascii="Apple Color Emoji" w:hAnsi="Apple Color Emoji" w:cs="Apple Color Emoji"/>
        </w:rPr>
        <w:t>👉</w:t>
      </w:r>
      <w:r w:rsidRPr="009B33E3">
        <w:t xml:space="preserve"> ¿Cómo produce sentido una imagen?</w:t>
      </w:r>
      <w:r w:rsidR="00165D3D">
        <w:t xml:space="preserve"> </w:t>
      </w:r>
      <w:r w:rsidRPr="009B33E3">
        <w:t>La imagen parece “natural”</w:t>
      </w:r>
      <w:r w:rsidR="00165D3D">
        <w:t xml:space="preserve">. </w:t>
      </w:r>
      <w:r w:rsidRPr="009B33E3">
        <w:t>Pero en realidad está cargada de significación  </w:t>
      </w:r>
    </w:p>
    <w:p w14:paraId="287B5582" w14:textId="6FCE57AB" w:rsidR="006E0A0C" w:rsidRPr="009B33E3" w:rsidRDefault="006E0A0C" w:rsidP="00303935">
      <w:r w:rsidRPr="009B33E3">
        <w:t>Tesis: la imagen no es transparente, es un sistema de signos.</w:t>
      </w:r>
    </w:p>
    <w:p w14:paraId="043C7944" w14:textId="25C0A774" w:rsidR="006E0A0C" w:rsidRPr="00165D3D" w:rsidRDefault="006E0A0C" w:rsidP="00303935">
      <w:pPr>
        <w:rPr>
          <w:b/>
          <w:bCs/>
        </w:rPr>
      </w:pPr>
      <w:r w:rsidRPr="00165D3D">
        <w:rPr>
          <w:b/>
          <w:bCs/>
        </w:rPr>
        <w:t>Los 3 mensajes de la imagen (CLAVE)</w:t>
      </w:r>
    </w:p>
    <w:p w14:paraId="1F04D309" w14:textId="77777777" w:rsidR="006E0A0C" w:rsidRPr="009B33E3" w:rsidRDefault="006E0A0C" w:rsidP="00303935">
      <w:r w:rsidRPr="009B33E3">
        <w:t>Barthes analiza una publicidad (</w:t>
      </w:r>
      <w:proofErr w:type="spellStart"/>
      <w:r w:rsidRPr="009B33E3">
        <w:t>Panzani</w:t>
      </w:r>
      <w:proofErr w:type="spellEnd"/>
      <w:r w:rsidRPr="009B33E3">
        <w:t>) y distingue:</w:t>
      </w:r>
    </w:p>
    <w:p w14:paraId="1720D5FE" w14:textId="65818515" w:rsidR="006E0A0C" w:rsidRPr="00165D3D" w:rsidRDefault="006E0A0C" w:rsidP="00303935">
      <w:pPr>
        <w:rPr>
          <w:b/>
          <w:bCs/>
        </w:rPr>
      </w:pPr>
      <w:r w:rsidRPr="00165D3D">
        <w:rPr>
          <w:b/>
          <w:bCs/>
        </w:rPr>
        <w:t>Mensaje lingüístico</w:t>
      </w:r>
    </w:p>
    <w:p w14:paraId="61BE1CF4" w14:textId="77777777" w:rsidR="006E0A0C" w:rsidRPr="009B33E3" w:rsidRDefault="006E0A0C" w:rsidP="00165D3D">
      <w:pPr>
        <w:pStyle w:val="Prrafodelista"/>
        <w:numPr>
          <w:ilvl w:val="0"/>
          <w:numId w:val="169"/>
        </w:numPr>
      </w:pPr>
      <w:r w:rsidRPr="009B33E3">
        <w:t>Texto (marca, etiquetas, leyenda)</w:t>
      </w:r>
    </w:p>
    <w:p w14:paraId="5569B8DF" w14:textId="77777777" w:rsidR="006E0A0C" w:rsidRPr="009B33E3" w:rsidRDefault="006E0A0C" w:rsidP="00165D3D">
      <w:pPr>
        <w:pStyle w:val="Prrafodelista"/>
        <w:numPr>
          <w:ilvl w:val="0"/>
          <w:numId w:val="169"/>
        </w:numPr>
      </w:pPr>
      <w:r w:rsidRPr="009B33E3">
        <w:t>Funciona como guía de lectura</w:t>
      </w:r>
    </w:p>
    <w:p w14:paraId="53E622FE" w14:textId="77777777" w:rsidR="006E0A0C" w:rsidRPr="009B33E3" w:rsidRDefault="006E0A0C" w:rsidP="00165D3D">
      <w:pPr>
        <w:pStyle w:val="Prrafodelista"/>
        <w:numPr>
          <w:ilvl w:val="0"/>
          <w:numId w:val="169"/>
        </w:numPr>
      </w:pPr>
      <w:proofErr w:type="spellStart"/>
      <w:r w:rsidRPr="009B33E3">
        <w:t>Ej</w:t>
      </w:r>
      <w:proofErr w:type="spellEnd"/>
      <w:r w:rsidRPr="009B33E3">
        <w:t>: “</w:t>
      </w:r>
      <w:proofErr w:type="spellStart"/>
      <w:r w:rsidRPr="009B33E3">
        <w:t>Panzani</w:t>
      </w:r>
      <w:proofErr w:type="spellEnd"/>
      <w:r w:rsidRPr="009B33E3">
        <w:t>” → también sugiere “</w:t>
      </w:r>
      <w:proofErr w:type="spellStart"/>
      <w:r w:rsidRPr="009B33E3">
        <w:t>italianidad</w:t>
      </w:r>
      <w:proofErr w:type="spellEnd"/>
      <w:r w:rsidRPr="009B33E3">
        <w:t>”</w:t>
      </w:r>
    </w:p>
    <w:p w14:paraId="34021113" w14:textId="22E0C8D4" w:rsidR="006E0A0C" w:rsidRPr="00165D3D" w:rsidRDefault="006E0A0C" w:rsidP="00303935">
      <w:pPr>
        <w:rPr>
          <w:b/>
          <w:bCs/>
        </w:rPr>
      </w:pPr>
      <w:r w:rsidRPr="00165D3D">
        <w:rPr>
          <w:b/>
          <w:bCs/>
        </w:rPr>
        <w:t>Mensaje icónico denotado (literal)</w:t>
      </w:r>
    </w:p>
    <w:p w14:paraId="4E55CC7C" w14:textId="77777777" w:rsidR="006E0A0C" w:rsidRPr="009B33E3" w:rsidRDefault="006E0A0C" w:rsidP="00165D3D">
      <w:pPr>
        <w:pStyle w:val="Prrafodelista"/>
        <w:numPr>
          <w:ilvl w:val="0"/>
          <w:numId w:val="170"/>
        </w:numPr>
      </w:pPr>
      <w:r w:rsidRPr="009B33E3">
        <w:t>Lo que “se ve”</w:t>
      </w:r>
    </w:p>
    <w:p w14:paraId="4C928EEE" w14:textId="77777777" w:rsidR="006E0A0C" w:rsidRPr="009B33E3" w:rsidRDefault="006E0A0C" w:rsidP="00165D3D">
      <w:pPr>
        <w:pStyle w:val="Prrafodelista"/>
        <w:numPr>
          <w:ilvl w:val="0"/>
          <w:numId w:val="170"/>
        </w:numPr>
      </w:pPr>
      <w:r w:rsidRPr="009B33E3">
        <w:t>Objetos: tomate, pasta, bolsa</w:t>
      </w:r>
    </w:p>
    <w:p w14:paraId="76A48632" w14:textId="6E373684" w:rsidR="006E0A0C" w:rsidRPr="009B33E3" w:rsidRDefault="006E0A0C" w:rsidP="00303935">
      <w:pPr>
        <w:pStyle w:val="Prrafodelista"/>
        <w:numPr>
          <w:ilvl w:val="0"/>
          <w:numId w:val="170"/>
        </w:numPr>
      </w:pPr>
      <w:r w:rsidRPr="00165D3D">
        <w:rPr>
          <w:rFonts w:ascii="Apple Color Emoji" w:hAnsi="Apple Color Emoji" w:cs="Apple Color Emoji"/>
        </w:rPr>
        <w:t>👉</w:t>
      </w:r>
      <w:r w:rsidRPr="009B33E3">
        <w:t xml:space="preserve"> Barthes lo llama:</w:t>
      </w:r>
      <w:r w:rsidR="00165D3D">
        <w:t xml:space="preserve"> </w:t>
      </w:r>
      <w:r w:rsidRPr="009B33E3">
        <w:t>mensaje sin código (en fotografía)</w:t>
      </w:r>
    </w:p>
    <w:p w14:paraId="20BD34FC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Parece natural, pero es una ilusión</w:t>
      </w:r>
    </w:p>
    <w:p w14:paraId="2DE15A1B" w14:textId="2D9D0557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Mensaje icónico connotado (simbólico)</w:t>
      </w:r>
    </w:p>
    <w:p w14:paraId="394A90C1" w14:textId="77777777" w:rsidR="006E0A0C" w:rsidRPr="009B33E3" w:rsidRDefault="006E0A0C" w:rsidP="00355FA0">
      <w:pPr>
        <w:pStyle w:val="Prrafodelista"/>
        <w:numPr>
          <w:ilvl w:val="0"/>
          <w:numId w:val="171"/>
        </w:numPr>
      </w:pPr>
      <w:r w:rsidRPr="009B33E3">
        <w:t>Significados culturales</w:t>
      </w:r>
    </w:p>
    <w:p w14:paraId="24E71E45" w14:textId="302A6EEA" w:rsidR="006E0A0C" w:rsidRPr="009B33E3" w:rsidRDefault="006E0A0C" w:rsidP="00355FA0">
      <w:pPr>
        <w:pStyle w:val="Prrafodelista"/>
        <w:numPr>
          <w:ilvl w:val="0"/>
          <w:numId w:val="171"/>
        </w:numPr>
      </w:pPr>
      <w:proofErr w:type="spellStart"/>
      <w:r w:rsidRPr="009B33E3">
        <w:t>Ej</w:t>
      </w:r>
      <w:proofErr w:type="spellEnd"/>
      <w:r w:rsidRPr="009B33E3">
        <w:t>:</w:t>
      </w:r>
      <w:r w:rsidR="00355FA0">
        <w:t xml:space="preserve"> </w:t>
      </w:r>
      <w:r w:rsidRPr="009B33E3">
        <w:t>colores → Italia</w:t>
      </w:r>
    </w:p>
    <w:p w14:paraId="51810F43" w14:textId="77777777" w:rsidR="006E0A0C" w:rsidRPr="009B33E3" w:rsidRDefault="006E0A0C" w:rsidP="00355FA0">
      <w:pPr>
        <w:pStyle w:val="Prrafodelista"/>
        <w:numPr>
          <w:ilvl w:val="1"/>
          <w:numId w:val="171"/>
        </w:numPr>
      </w:pPr>
      <w:r w:rsidRPr="009B33E3">
        <w:t>bolsa → mercado → frescura</w:t>
      </w:r>
    </w:p>
    <w:p w14:paraId="5F336125" w14:textId="77777777" w:rsidR="006E0A0C" w:rsidRPr="009B33E3" w:rsidRDefault="006E0A0C" w:rsidP="00355FA0">
      <w:pPr>
        <w:pStyle w:val="Prrafodelista"/>
        <w:numPr>
          <w:ilvl w:val="1"/>
          <w:numId w:val="171"/>
        </w:numPr>
      </w:pPr>
      <w:r w:rsidRPr="009B33E3">
        <w:t>composición → cocina casera</w:t>
      </w:r>
    </w:p>
    <w:p w14:paraId="5122A02F" w14:textId="77777777" w:rsidR="006E0A0C" w:rsidRPr="009B33E3" w:rsidRDefault="006E0A0C" w:rsidP="00355FA0">
      <w:pPr>
        <w:pStyle w:val="Prrafodelista"/>
        <w:numPr>
          <w:ilvl w:val="0"/>
          <w:numId w:val="171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Requiere saberes culturales</w:t>
      </w:r>
    </w:p>
    <w:p w14:paraId="07D98A78" w14:textId="53902073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Polisemia de la imagen</w:t>
      </w:r>
    </w:p>
    <w:p w14:paraId="3FA1E154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Toda imagen es polisémica (tiene muchos sentidos posibles)</w:t>
      </w:r>
    </w:p>
    <w:p w14:paraId="404E3526" w14:textId="77777777" w:rsidR="006E0A0C" w:rsidRPr="009B33E3" w:rsidRDefault="006E0A0C" w:rsidP="00355FA0">
      <w:pPr>
        <w:pStyle w:val="Prrafodelista"/>
        <w:numPr>
          <w:ilvl w:val="0"/>
          <w:numId w:val="172"/>
        </w:numPr>
      </w:pPr>
      <w:r w:rsidRPr="009B33E3">
        <w:t>múltiples interpretaciones</w:t>
      </w:r>
    </w:p>
    <w:p w14:paraId="1359C049" w14:textId="77777777" w:rsidR="006E0A0C" w:rsidRPr="009B33E3" w:rsidRDefault="006E0A0C" w:rsidP="00355FA0">
      <w:pPr>
        <w:pStyle w:val="Prrafodelista"/>
        <w:numPr>
          <w:ilvl w:val="0"/>
          <w:numId w:val="172"/>
        </w:numPr>
      </w:pPr>
      <w:r w:rsidRPr="009B33E3">
        <w:t>genera ambigüedad</w:t>
      </w:r>
    </w:p>
    <w:p w14:paraId="269E715E" w14:textId="399ADD38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 xml:space="preserve">Función del texto </w:t>
      </w:r>
      <w:r w:rsidR="00355FA0">
        <w:rPr>
          <w:b/>
          <w:bCs/>
        </w:rPr>
        <w:t xml:space="preserve"> </w:t>
      </w:r>
      <w:r w:rsidRPr="009B33E3">
        <w:t>El lenguaje controla la imagen:</w:t>
      </w:r>
    </w:p>
    <w:p w14:paraId="276FF486" w14:textId="14480F08" w:rsidR="006E0A0C" w:rsidRPr="009B33E3" w:rsidRDefault="006E0A0C" w:rsidP="00303935">
      <w:r w:rsidRPr="009B33E3">
        <w:t>Anclaje</w:t>
      </w:r>
    </w:p>
    <w:p w14:paraId="0D047633" w14:textId="77777777" w:rsidR="006E0A0C" w:rsidRPr="009B33E3" w:rsidRDefault="006E0A0C" w:rsidP="00355FA0">
      <w:pPr>
        <w:pStyle w:val="Prrafodelista"/>
        <w:numPr>
          <w:ilvl w:val="0"/>
          <w:numId w:val="173"/>
        </w:numPr>
      </w:pPr>
      <w:r w:rsidRPr="009B33E3">
        <w:t>fija el sentido</w:t>
      </w:r>
    </w:p>
    <w:p w14:paraId="7F373ADF" w14:textId="77777777" w:rsidR="006E0A0C" w:rsidRPr="009B33E3" w:rsidRDefault="006E0A0C" w:rsidP="00355FA0">
      <w:pPr>
        <w:pStyle w:val="Prrafodelista"/>
        <w:numPr>
          <w:ilvl w:val="0"/>
          <w:numId w:val="173"/>
        </w:numPr>
      </w:pPr>
      <w:r w:rsidRPr="009B33E3">
        <w:t>limita interpretaciones</w:t>
      </w:r>
    </w:p>
    <w:p w14:paraId="04DA6DA2" w14:textId="77777777" w:rsidR="006E0A0C" w:rsidRPr="009B33E3" w:rsidRDefault="006E0A0C" w:rsidP="00355FA0">
      <w:pPr>
        <w:pStyle w:val="Prrafodelista"/>
        <w:numPr>
          <w:ilvl w:val="0"/>
          <w:numId w:val="173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“cierra” la polisemia</w:t>
      </w:r>
    </w:p>
    <w:p w14:paraId="59A84EAB" w14:textId="036264A6" w:rsidR="006E0A0C" w:rsidRPr="009B33E3" w:rsidRDefault="006E0A0C" w:rsidP="00303935">
      <w:r w:rsidRPr="009B33E3">
        <w:lastRenderedPageBreak/>
        <w:t>Relevo</w:t>
      </w:r>
    </w:p>
    <w:p w14:paraId="28DEE564" w14:textId="77777777" w:rsidR="006E0A0C" w:rsidRPr="009B33E3" w:rsidRDefault="006E0A0C" w:rsidP="00355FA0">
      <w:pPr>
        <w:pStyle w:val="Prrafodelista"/>
        <w:numPr>
          <w:ilvl w:val="0"/>
          <w:numId w:val="174"/>
        </w:numPr>
      </w:pPr>
      <w:r w:rsidRPr="009B33E3">
        <w:t>texto + imagen se complementan</w:t>
      </w:r>
    </w:p>
    <w:p w14:paraId="0A12FD0E" w14:textId="77777777" w:rsidR="006E0A0C" w:rsidRPr="009B33E3" w:rsidRDefault="006E0A0C" w:rsidP="00355FA0">
      <w:pPr>
        <w:pStyle w:val="Prrafodelista"/>
        <w:numPr>
          <w:ilvl w:val="0"/>
          <w:numId w:val="174"/>
        </w:numPr>
      </w:pPr>
      <w:r w:rsidRPr="009B33E3">
        <w:t>típico en cine / cómic</w:t>
      </w:r>
    </w:p>
    <w:p w14:paraId="1582BFC1" w14:textId="77777777" w:rsidR="006E0A0C" w:rsidRPr="009B33E3" w:rsidRDefault="006E0A0C" w:rsidP="00355FA0">
      <w:pPr>
        <w:pStyle w:val="Prrafodelista"/>
        <w:numPr>
          <w:ilvl w:val="0"/>
          <w:numId w:val="174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construyen relato</w:t>
      </w:r>
    </w:p>
    <w:p w14:paraId="1558AC12" w14:textId="16BADF05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Denotación vs connotación</w:t>
      </w:r>
    </w:p>
    <w:p w14:paraId="05CDE2FE" w14:textId="77777777" w:rsidR="006E0A0C" w:rsidRPr="009B33E3" w:rsidRDefault="006E0A0C" w:rsidP="00303935">
      <w:r w:rsidRPr="009B33E3">
        <w:t>Denotación</w:t>
      </w:r>
    </w:p>
    <w:p w14:paraId="4689E372" w14:textId="77777777" w:rsidR="006E0A0C" w:rsidRPr="009B33E3" w:rsidRDefault="006E0A0C" w:rsidP="00355FA0">
      <w:pPr>
        <w:pStyle w:val="Prrafodelista"/>
        <w:numPr>
          <w:ilvl w:val="0"/>
          <w:numId w:val="175"/>
        </w:numPr>
      </w:pPr>
      <w:r w:rsidRPr="009B33E3">
        <w:t>nivel literal</w:t>
      </w:r>
    </w:p>
    <w:p w14:paraId="32E75698" w14:textId="77777777" w:rsidR="006E0A0C" w:rsidRPr="009B33E3" w:rsidRDefault="006E0A0C" w:rsidP="00355FA0">
      <w:pPr>
        <w:pStyle w:val="Prrafodelista"/>
        <w:numPr>
          <w:ilvl w:val="0"/>
          <w:numId w:val="175"/>
        </w:numPr>
      </w:pPr>
      <w:r w:rsidRPr="009B33E3">
        <w:t>percepción directa</w:t>
      </w:r>
    </w:p>
    <w:p w14:paraId="6FF1D850" w14:textId="77777777" w:rsidR="006E0A0C" w:rsidRPr="009B33E3" w:rsidRDefault="006E0A0C" w:rsidP="00303935">
      <w:r w:rsidRPr="009B33E3">
        <w:t>Connotación</w:t>
      </w:r>
    </w:p>
    <w:p w14:paraId="2C045FC3" w14:textId="77777777" w:rsidR="006E0A0C" w:rsidRPr="009B33E3" w:rsidRDefault="006E0A0C" w:rsidP="00355FA0">
      <w:pPr>
        <w:pStyle w:val="Prrafodelista"/>
        <w:numPr>
          <w:ilvl w:val="0"/>
          <w:numId w:val="176"/>
        </w:numPr>
      </w:pPr>
      <w:r w:rsidRPr="009B33E3">
        <w:t>nivel cultural / ideológico</w:t>
      </w:r>
    </w:p>
    <w:p w14:paraId="3EDA887E" w14:textId="77777777" w:rsidR="006E0A0C" w:rsidRPr="009B33E3" w:rsidRDefault="006E0A0C" w:rsidP="00355FA0">
      <w:pPr>
        <w:pStyle w:val="Prrafodelista"/>
        <w:numPr>
          <w:ilvl w:val="0"/>
          <w:numId w:val="176"/>
        </w:numPr>
      </w:pPr>
      <w:r w:rsidRPr="009B33E3">
        <w:t>depende del contexto</w:t>
      </w:r>
    </w:p>
    <w:p w14:paraId="60B31CA4" w14:textId="6032A3BC" w:rsidR="006E0A0C" w:rsidRPr="009B33E3" w:rsidRDefault="006E0A0C" w:rsidP="00355FA0">
      <w:pPr>
        <w:pStyle w:val="Prrafodelista"/>
        <w:numPr>
          <w:ilvl w:val="0"/>
          <w:numId w:val="176"/>
        </w:numPr>
      </w:pPr>
      <w:r w:rsidRPr="009B33E3">
        <w:t>la connotación es central</w:t>
      </w:r>
    </w:p>
    <w:p w14:paraId="1754F451" w14:textId="5E9D7B82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La paradoja de la imagen</w:t>
      </w:r>
    </w:p>
    <w:p w14:paraId="312D72CF" w14:textId="19F896BB" w:rsidR="006E0A0C" w:rsidRPr="009B33E3" w:rsidRDefault="006E0A0C" w:rsidP="00303935">
      <w:r w:rsidRPr="009B33E3">
        <w:t>La imagen parece natural, pero no lo es</w:t>
      </w:r>
    </w:p>
    <w:p w14:paraId="379A4F8F" w14:textId="77777777" w:rsidR="006E0A0C" w:rsidRPr="009B33E3" w:rsidRDefault="006E0A0C" w:rsidP="00355FA0">
      <w:pPr>
        <w:pStyle w:val="Prrafodelista"/>
        <w:numPr>
          <w:ilvl w:val="0"/>
          <w:numId w:val="177"/>
        </w:numPr>
      </w:pPr>
      <w:r w:rsidRPr="009B33E3">
        <w:t>la fotografía se percibe como objetiva</w:t>
      </w:r>
    </w:p>
    <w:p w14:paraId="02A85C71" w14:textId="77777777" w:rsidR="0061467D" w:rsidRDefault="006E0A0C" w:rsidP="00303935">
      <w:pPr>
        <w:pStyle w:val="Prrafodelista"/>
        <w:numPr>
          <w:ilvl w:val="0"/>
          <w:numId w:val="177"/>
        </w:numPr>
      </w:pPr>
      <w:r w:rsidRPr="009B33E3">
        <w:t>pero está llena de connotaciones</w:t>
      </w:r>
    </w:p>
    <w:p w14:paraId="10484437" w14:textId="4AF3B660" w:rsidR="006E0A0C" w:rsidRPr="009B33E3" w:rsidRDefault="006E0A0C" w:rsidP="00303935">
      <w:pPr>
        <w:pStyle w:val="Prrafodelista"/>
        <w:numPr>
          <w:ilvl w:val="0"/>
          <w:numId w:val="177"/>
        </w:numPr>
      </w:pPr>
      <w:r w:rsidRPr="009B33E3">
        <w:t xml:space="preserve"> la denotación naturaliza la ideología  </w:t>
      </w:r>
    </w:p>
    <w:p w14:paraId="6F9626F6" w14:textId="45A0D0A2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Retórica de la imagen</w:t>
      </w:r>
    </w:p>
    <w:p w14:paraId="6E61A81F" w14:textId="60D9650B" w:rsidR="006E0A0C" w:rsidRPr="009B33E3" w:rsidRDefault="006E0A0C" w:rsidP="00303935">
      <w:r w:rsidRPr="009B33E3">
        <w:t>Definición clave:</w:t>
      </w:r>
    </w:p>
    <w:p w14:paraId="337B97BC" w14:textId="77777777" w:rsidR="006E0A0C" w:rsidRPr="009B33E3" w:rsidRDefault="006E0A0C" w:rsidP="00355FA0">
      <w:pPr>
        <w:pStyle w:val="Prrafodelista"/>
        <w:numPr>
          <w:ilvl w:val="0"/>
          <w:numId w:val="178"/>
        </w:numPr>
      </w:pPr>
      <w:r w:rsidRPr="009B33E3">
        <w:t xml:space="preserve">conjunto de </w:t>
      </w:r>
      <w:proofErr w:type="spellStart"/>
      <w:r w:rsidRPr="009B33E3">
        <w:t>connotadores</w:t>
      </w:r>
      <w:proofErr w:type="spellEnd"/>
      <w:r w:rsidRPr="009B33E3">
        <w:t xml:space="preserve"> (elementos que producen sentido)</w:t>
      </w:r>
    </w:p>
    <w:p w14:paraId="2778E57C" w14:textId="77777777" w:rsidR="006E0A0C" w:rsidRPr="009B33E3" w:rsidRDefault="006E0A0C" w:rsidP="00355FA0">
      <w:pPr>
        <w:pStyle w:val="Prrafodelista"/>
        <w:numPr>
          <w:ilvl w:val="0"/>
          <w:numId w:val="178"/>
        </w:numPr>
      </w:pPr>
      <w:r w:rsidRPr="009B33E3">
        <w:t>organizados como figuras (metonimia, etc.)</w:t>
      </w:r>
    </w:p>
    <w:p w14:paraId="640885E2" w14:textId="7E8BD0E1" w:rsidR="006E0A0C" w:rsidRPr="009B33E3" w:rsidRDefault="006E0A0C" w:rsidP="00303935">
      <w:r w:rsidRPr="009B33E3">
        <w:t>Es la cara significante de la ideología</w:t>
      </w:r>
    </w:p>
    <w:p w14:paraId="7AE9FCAC" w14:textId="6A099188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Lectura de la imagen</w:t>
      </w:r>
      <w:r w:rsidR="00355FA0">
        <w:rPr>
          <w:b/>
          <w:bCs/>
        </w:rPr>
        <w:t xml:space="preserve"> </w:t>
      </w:r>
      <w:r w:rsidRPr="009B33E3">
        <w:t>Depende de:</w:t>
      </w:r>
    </w:p>
    <w:p w14:paraId="7D8F3F0D" w14:textId="77777777" w:rsidR="006E0A0C" w:rsidRPr="009B33E3" w:rsidRDefault="006E0A0C" w:rsidP="00355FA0">
      <w:pPr>
        <w:pStyle w:val="Prrafodelista"/>
        <w:numPr>
          <w:ilvl w:val="0"/>
          <w:numId w:val="179"/>
        </w:numPr>
      </w:pPr>
      <w:r w:rsidRPr="009B33E3">
        <w:t>saber práctico</w:t>
      </w:r>
    </w:p>
    <w:p w14:paraId="7B72DD90" w14:textId="77777777" w:rsidR="006E0A0C" w:rsidRPr="009B33E3" w:rsidRDefault="006E0A0C" w:rsidP="00355FA0">
      <w:pPr>
        <w:pStyle w:val="Prrafodelista"/>
        <w:numPr>
          <w:ilvl w:val="0"/>
          <w:numId w:val="179"/>
        </w:numPr>
      </w:pPr>
      <w:r w:rsidRPr="009B33E3">
        <w:t>saber cultural</w:t>
      </w:r>
    </w:p>
    <w:p w14:paraId="00AAE9A8" w14:textId="77777777" w:rsidR="006E0A0C" w:rsidRPr="009B33E3" w:rsidRDefault="006E0A0C" w:rsidP="00355FA0">
      <w:pPr>
        <w:pStyle w:val="Prrafodelista"/>
        <w:numPr>
          <w:ilvl w:val="0"/>
          <w:numId w:val="179"/>
        </w:numPr>
      </w:pPr>
      <w:r w:rsidRPr="009B33E3">
        <w:t>saber estético</w:t>
      </w:r>
    </w:p>
    <w:p w14:paraId="37D28DC0" w14:textId="306D05EB" w:rsidR="006E0A0C" w:rsidRPr="009B33E3" w:rsidRDefault="006E0A0C" w:rsidP="00303935">
      <w:r w:rsidRPr="009B33E3">
        <w:t>cada lector activa distintos significados</w:t>
      </w:r>
    </w:p>
    <w:p w14:paraId="743FA9A7" w14:textId="52C8FCE0" w:rsidR="006E0A0C" w:rsidRPr="009B33E3" w:rsidRDefault="006E0A0C" w:rsidP="00355FA0">
      <w:pPr>
        <w:pStyle w:val="Prrafodelista"/>
        <w:numPr>
          <w:ilvl w:val="0"/>
          <w:numId w:val="180"/>
        </w:numPr>
      </w:pPr>
      <w:r w:rsidRPr="009B33E3">
        <w:t>La imagen no es natural → es construcción cultural</w:t>
      </w:r>
    </w:p>
    <w:p w14:paraId="495C6FB1" w14:textId="77777777" w:rsidR="006E0A0C" w:rsidRPr="009B33E3" w:rsidRDefault="006E0A0C" w:rsidP="00355FA0">
      <w:pPr>
        <w:pStyle w:val="Prrafodelista"/>
        <w:numPr>
          <w:ilvl w:val="0"/>
          <w:numId w:val="180"/>
        </w:numPr>
      </w:pPr>
      <w:r w:rsidRPr="009B33E3">
        <w:t>Tiene 3 niveles: lingüístico, denotado y connotado</w:t>
      </w:r>
    </w:p>
    <w:p w14:paraId="7A35B516" w14:textId="77777777" w:rsidR="006E0A0C" w:rsidRPr="009B33E3" w:rsidRDefault="006E0A0C" w:rsidP="00355FA0">
      <w:pPr>
        <w:pStyle w:val="Prrafodelista"/>
        <w:numPr>
          <w:ilvl w:val="0"/>
          <w:numId w:val="180"/>
        </w:numPr>
      </w:pPr>
      <w:r w:rsidRPr="009B33E3">
        <w:t>El texto controla el sentido</w:t>
      </w:r>
    </w:p>
    <w:p w14:paraId="7970FA62" w14:textId="77777777" w:rsidR="006E0A0C" w:rsidRPr="009B33E3" w:rsidRDefault="006E0A0C" w:rsidP="00355FA0">
      <w:pPr>
        <w:pStyle w:val="Prrafodelista"/>
        <w:numPr>
          <w:ilvl w:val="0"/>
          <w:numId w:val="180"/>
        </w:numPr>
      </w:pPr>
      <w:r w:rsidRPr="009B33E3">
        <w:t>La connotación expresa ideología</w:t>
      </w:r>
    </w:p>
    <w:p w14:paraId="7192E269" w14:textId="5F1A613C" w:rsidR="006E0A0C" w:rsidRPr="00355FA0" w:rsidRDefault="006E0A0C" w:rsidP="00303935">
      <w:pPr>
        <w:rPr>
          <w:b/>
          <w:bCs/>
          <w:sz w:val="32"/>
          <w:szCs w:val="32"/>
        </w:rPr>
      </w:pPr>
      <w:r w:rsidRPr="00355FA0">
        <w:rPr>
          <w:b/>
          <w:bCs/>
          <w:sz w:val="32"/>
          <w:szCs w:val="32"/>
        </w:rPr>
        <w:lastRenderedPageBreak/>
        <w:t>Charles Sanders Peirce</w:t>
      </w:r>
      <w:r w:rsidR="00355FA0" w:rsidRPr="00355FA0">
        <w:rPr>
          <w:b/>
          <w:bCs/>
          <w:sz w:val="32"/>
          <w:szCs w:val="32"/>
        </w:rPr>
        <w:t xml:space="preserve"> </w:t>
      </w:r>
      <w:r w:rsidRPr="00355FA0">
        <w:rPr>
          <w:b/>
          <w:bCs/>
          <w:sz w:val="32"/>
          <w:szCs w:val="32"/>
        </w:rPr>
        <w:t>– teoría del signo</w:t>
      </w:r>
    </w:p>
    <w:p w14:paraId="7415C0B3" w14:textId="2CC83637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Qué es un signo</w:t>
      </w:r>
      <w:r w:rsidR="00355FA0">
        <w:rPr>
          <w:b/>
          <w:bCs/>
        </w:rPr>
        <w:t xml:space="preserve"> </w:t>
      </w:r>
      <w:r w:rsidRPr="009B33E3">
        <w:rPr>
          <w:rFonts w:ascii="Apple Color Emoji" w:hAnsi="Apple Color Emoji" w:cs="Apple Color Emoji"/>
        </w:rPr>
        <w:t>👉</w:t>
      </w:r>
      <w:r w:rsidRPr="009B33E3">
        <w:t xml:space="preserve"> Un signo es algo que está en lugar de algo para alguien</w:t>
      </w:r>
    </w:p>
    <w:p w14:paraId="018E8346" w14:textId="77777777" w:rsidR="006E0A0C" w:rsidRPr="009B33E3" w:rsidRDefault="006E0A0C" w:rsidP="00303935">
      <w:r w:rsidRPr="009B33E3">
        <w:t>Estructura triádica (clave):</w:t>
      </w:r>
    </w:p>
    <w:p w14:paraId="534ECBA7" w14:textId="77777777" w:rsidR="006E0A0C" w:rsidRPr="009B33E3" w:rsidRDefault="006E0A0C" w:rsidP="00355FA0">
      <w:pPr>
        <w:pStyle w:val="Prrafodelista"/>
        <w:numPr>
          <w:ilvl w:val="0"/>
          <w:numId w:val="181"/>
        </w:numPr>
      </w:pPr>
      <w:r w:rsidRPr="009B33E3">
        <w:t>Representamen → el signo (lo que aparece)</w:t>
      </w:r>
    </w:p>
    <w:p w14:paraId="10E79A7E" w14:textId="77777777" w:rsidR="006E0A0C" w:rsidRPr="009B33E3" w:rsidRDefault="006E0A0C" w:rsidP="00355FA0">
      <w:pPr>
        <w:pStyle w:val="Prrafodelista"/>
        <w:numPr>
          <w:ilvl w:val="0"/>
          <w:numId w:val="181"/>
        </w:numPr>
      </w:pPr>
      <w:r w:rsidRPr="009B33E3">
        <w:t>Objeto → aquello a lo que refiere</w:t>
      </w:r>
    </w:p>
    <w:p w14:paraId="201E8408" w14:textId="77777777" w:rsidR="006E0A0C" w:rsidRPr="009B33E3" w:rsidRDefault="006E0A0C" w:rsidP="00355FA0">
      <w:pPr>
        <w:pStyle w:val="Prrafodelista"/>
        <w:numPr>
          <w:ilvl w:val="0"/>
          <w:numId w:val="181"/>
        </w:numPr>
      </w:pPr>
      <w:r w:rsidRPr="009B33E3">
        <w:t>Interpretante → el sentido producido</w:t>
      </w:r>
    </w:p>
    <w:p w14:paraId="4DBBD97B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El significado no es fijo → es un proceso</w:t>
      </w:r>
    </w:p>
    <w:p w14:paraId="3C5E6722" w14:textId="24FB606D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Semiosis (idea central)</w:t>
      </w:r>
    </w:p>
    <w:p w14:paraId="0CA74D16" w14:textId="77777777" w:rsidR="006E0A0C" w:rsidRPr="009B33E3" w:rsidRDefault="006E0A0C" w:rsidP="00355FA0">
      <w:pPr>
        <w:pStyle w:val="Prrafodelista"/>
        <w:numPr>
          <w:ilvl w:val="0"/>
          <w:numId w:val="182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La significación es un proceso infinito</w:t>
      </w:r>
    </w:p>
    <w:p w14:paraId="0944EE48" w14:textId="77777777" w:rsidR="006E0A0C" w:rsidRPr="009B33E3" w:rsidRDefault="006E0A0C" w:rsidP="00355FA0">
      <w:pPr>
        <w:pStyle w:val="Prrafodelista"/>
        <w:numPr>
          <w:ilvl w:val="1"/>
          <w:numId w:val="182"/>
        </w:numPr>
      </w:pPr>
      <w:r w:rsidRPr="009B33E3">
        <w:t>un signo produce un interpretante</w:t>
      </w:r>
    </w:p>
    <w:p w14:paraId="3475F6DB" w14:textId="77777777" w:rsidR="006E0A0C" w:rsidRPr="009B33E3" w:rsidRDefault="006E0A0C" w:rsidP="00355FA0">
      <w:pPr>
        <w:pStyle w:val="Prrafodelista"/>
        <w:numPr>
          <w:ilvl w:val="1"/>
          <w:numId w:val="182"/>
        </w:numPr>
      </w:pPr>
      <w:r w:rsidRPr="009B33E3">
        <w:t>ese interpretante se vuelve nuevo signo</w:t>
      </w:r>
    </w:p>
    <w:p w14:paraId="2C8BF9F7" w14:textId="77777777" w:rsidR="006E0A0C" w:rsidRPr="009B33E3" w:rsidRDefault="006E0A0C" w:rsidP="00355FA0">
      <w:pPr>
        <w:pStyle w:val="Prrafodelista"/>
        <w:numPr>
          <w:ilvl w:val="0"/>
          <w:numId w:val="182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cadena ilimitada de sentido  </w:t>
      </w:r>
    </w:p>
    <w:p w14:paraId="7729067B" w14:textId="25408261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 xml:space="preserve"> Tipos de signos</w:t>
      </w:r>
    </w:p>
    <w:p w14:paraId="7BEA90D2" w14:textId="7DEA9515" w:rsidR="006E0A0C" w:rsidRPr="009B33E3" w:rsidRDefault="006E0A0C" w:rsidP="00303935">
      <w:r w:rsidRPr="009B33E3">
        <w:t>Ícono</w:t>
      </w:r>
    </w:p>
    <w:p w14:paraId="70C2B6F5" w14:textId="77777777" w:rsidR="006E0A0C" w:rsidRPr="009B33E3" w:rsidRDefault="006E0A0C" w:rsidP="00355FA0">
      <w:pPr>
        <w:pStyle w:val="Prrafodelista"/>
        <w:numPr>
          <w:ilvl w:val="0"/>
          <w:numId w:val="183"/>
        </w:numPr>
      </w:pPr>
      <w:r w:rsidRPr="009B33E3">
        <w:t>Relación por semejanza</w:t>
      </w:r>
    </w:p>
    <w:p w14:paraId="0F556D43" w14:textId="6AC3CC9D" w:rsidR="006E0A0C" w:rsidRPr="009B33E3" w:rsidRDefault="006E0A0C" w:rsidP="00355FA0">
      <w:pPr>
        <w:pStyle w:val="Prrafodelista"/>
        <w:numPr>
          <w:ilvl w:val="0"/>
          <w:numId w:val="183"/>
        </w:numPr>
      </w:pPr>
      <w:proofErr w:type="spellStart"/>
      <w:r w:rsidRPr="009B33E3">
        <w:t>Ej</w:t>
      </w:r>
      <w:proofErr w:type="spellEnd"/>
      <w:r w:rsidRPr="009B33E3">
        <w:t>:</w:t>
      </w:r>
      <w:r w:rsidR="00355FA0">
        <w:t xml:space="preserve"> </w:t>
      </w:r>
      <w:r w:rsidRPr="009B33E3">
        <w:t>foto</w:t>
      </w:r>
      <w:r w:rsidR="00355FA0">
        <w:t xml:space="preserve">, </w:t>
      </w:r>
      <w:r w:rsidRPr="009B33E3">
        <w:t>mapa</w:t>
      </w:r>
      <w:r w:rsidR="00355FA0">
        <w:t xml:space="preserve">, </w:t>
      </w:r>
      <w:r w:rsidRPr="009B33E3">
        <w:t>dibujo</w:t>
      </w:r>
    </w:p>
    <w:p w14:paraId="5B4D62E1" w14:textId="346D06FC" w:rsidR="006E0A0C" w:rsidRPr="009B33E3" w:rsidRDefault="006E0A0C" w:rsidP="00355FA0">
      <w:pPr>
        <w:pStyle w:val="Prrafodelista"/>
        <w:numPr>
          <w:ilvl w:val="0"/>
          <w:numId w:val="183"/>
        </w:numPr>
      </w:pPr>
      <w:r w:rsidRPr="009B33E3">
        <w:t>el signo se parece a su objeto  </w:t>
      </w:r>
    </w:p>
    <w:p w14:paraId="53DD9C5E" w14:textId="2207F8CD" w:rsidR="006E0A0C" w:rsidRPr="009B33E3" w:rsidRDefault="006E0A0C" w:rsidP="00303935">
      <w:r w:rsidRPr="009B33E3">
        <w:t>Índice</w:t>
      </w:r>
    </w:p>
    <w:p w14:paraId="77C4A653" w14:textId="77777777" w:rsidR="006E0A0C" w:rsidRPr="009B33E3" w:rsidRDefault="006E0A0C" w:rsidP="00355FA0">
      <w:pPr>
        <w:pStyle w:val="Prrafodelista"/>
        <w:numPr>
          <w:ilvl w:val="0"/>
          <w:numId w:val="184"/>
        </w:numPr>
      </w:pPr>
      <w:r w:rsidRPr="009B33E3">
        <w:t>Relación causal o física</w:t>
      </w:r>
    </w:p>
    <w:p w14:paraId="4B6E8C2B" w14:textId="1D57CF48" w:rsidR="006E0A0C" w:rsidRPr="009B33E3" w:rsidRDefault="006E0A0C" w:rsidP="00355FA0">
      <w:pPr>
        <w:pStyle w:val="Prrafodelista"/>
        <w:numPr>
          <w:ilvl w:val="0"/>
          <w:numId w:val="184"/>
        </w:numPr>
      </w:pPr>
      <w:proofErr w:type="spellStart"/>
      <w:r w:rsidRPr="009B33E3">
        <w:t>Ej</w:t>
      </w:r>
      <w:proofErr w:type="spellEnd"/>
      <w:r w:rsidRPr="009B33E3">
        <w:t>:</w:t>
      </w:r>
      <w:r w:rsidR="00355FA0">
        <w:t xml:space="preserve"> </w:t>
      </w:r>
      <w:r w:rsidRPr="009B33E3">
        <w:t>humo → fuego</w:t>
      </w:r>
      <w:r w:rsidR="00355FA0">
        <w:t xml:space="preserve">, </w:t>
      </w:r>
      <w:r w:rsidRPr="009B33E3">
        <w:t>huella → paso</w:t>
      </w:r>
      <w:r w:rsidR="00355FA0">
        <w:t xml:space="preserve">, </w:t>
      </w:r>
      <w:r w:rsidRPr="009B33E3">
        <w:t>fiebre → enfermedad</w:t>
      </w:r>
    </w:p>
    <w:p w14:paraId="6B043B64" w14:textId="77777777" w:rsidR="006E0A0C" w:rsidRPr="009B33E3" w:rsidRDefault="006E0A0C" w:rsidP="00355FA0">
      <w:pPr>
        <w:pStyle w:val="Prrafodelista"/>
        <w:numPr>
          <w:ilvl w:val="0"/>
          <w:numId w:val="184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conexión real con el objeto  </w:t>
      </w:r>
    </w:p>
    <w:p w14:paraId="416DAD70" w14:textId="6759EAA5" w:rsidR="006E0A0C" w:rsidRPr="009B33E3" w:rsidRDefault="005D27EC" w:rsidP="00303935">
      <w:r>
        <w:t>S</w:t>
      </w:r>
      <w:r w:rsidR="006E0A0C" w:rsidRPr="009B33E3">
        <w:t>ímbolo</w:t>
      </w:r>
    </w:p>
    <w:p w14:paraId="27A386D8" w14:textId="77777777" w:rsidR="006E0A0C" w:rsidRPr="009B33E3" w:rsidRDefault="006E0A0C" w:rsidP="00355FA0">
      <w:pPr>
        <w:pStyle w:val="Prrafodelista"/>
        <w:numPr>
          <w:ilvl w:val="0"/>
          <w:numId w:val="185"/>
        </w:numPr>
      </w:pPr>
      <w:r w:rsidRPr="009B33E3">
        <w:t>Relación convencional</w:t>
      </w:r>
    </w:p>
    <w:p w14:paraId="08BE81B6" w14:textId="185EA3C7" w:rsidR="006E0A0C" w:rsidRPr="009B33E3" w:rsidRDefault="006E0A0C" w:rsidP="00355FA0">
      <w:pPr>
        <w:pStyle w:val="Prrafodelista"/>
        <w:numPr>
          <w:ilvl w:val="0"/>
          <w:numId w:val="185"/>
        </w:numPr>
      </w:pPr>
      <w:proofErr w:type="spellStart"/>
      <w:r w:rsidRPr="009B33E3">
        <w:t>Ej</w:t>
      </w:r>
      <w:proofErr w:type="spellEnd"/>
      <w:r w:rsidRPr="009B33E3">
        <w:t>:</w:t>
      </w:r>
      <w:r w:rsidR="00355FA0">
        <w:t xml:space="preserve"> </w:t>
      </w:r>
      <w:r w:rsidRPr="009B33E3">
        <w:t>palabras</w:t>
      </w:r>
      <w:r w:rsidR="00355FA0">
        <w:t xml:space="preserve">, </w:t>
      </w:r>
      <w:r w:rsidRPr="009B33E3">
        <w:t>banderas</w:t>
      </w:r>
      <w:r w:rsidR="00355FA0">
        <w:t xml:space="preserve">, </w:t>
      </w:r>
      <w:r w:rsidRPr="009B33E3">
        <w:t>números</w:t>
      </w:r>
    </w:p>
    <w:p w14:paraId="0F82CBCE" w14:textId="77777777" w:rsidR="006E0A0C" w:rsidRPr="009B33E3" w:rsidRDefault="006E0A0C" w:rsidP="00355FA0">
      <w:pPr>
        <w:pStyle w:val="Prrafodelista"/>
        <w:numPr>
          <w:ilvl w:val="0"/>
          <w:numId w:val="185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depende de reglas culturales  </w:t>
      </w:r>
    </w:p>
    <w:p w14:paraId="53125159" w14:textId="77777777" w:rsidR="00355FA0" w:rsidRDefault="00355FA0">
      <w:r>
        <w:br w:type="page"/>
      </w:r>
    </w:p>
    <w:p w14:paraId="27C9B1F7" w14:textId="083B2C40" w:rsidR="006E0A0C" w:rsidRPr="009B33E3" w:rsidRDefault="006E0A0C" w:rsidP="00303935">
      <w:r w:rsidRPr="009B33E3">
        <w:lastRenderedPageBreak/>
        <w:t>Diferencia clave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181"/>
        <w:gridCol w:w="6775"/>
      </w:tblGrid>
      <w:tr w:rsidR="006E0A0C" w:rsidRPr="009B33E3" w14:paraId="08DE9D46" w14:textId="77777777" w:rsidTr="00355FA0">
        <w:trPr>
          <w:trHeight w:val="2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D0F5E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83A9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Relación con el objeto</w:t>
            </w:r>
          </w:p>
        </w:tc>
      </w:tr>
      <w:tr w:rsidR="006E0A0C" w:rsidRPr="009B33E3" w14:paraId="66470755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46B7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Ícono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D4D6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semejanza</w:t>
            </w:r>
          </w:p>
        </w:tc>
      </w:tr>
      <w:tr w:rsidR="006E0A0C" w:rsidRPr="009B33E3" w14:paraId="4A0AA1C9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12FCE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Índice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3C934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conexión real</w:t>
            </w:r>
          </w:p>
        </w:tc>
      </w:tr>
      <w:tr w:rsidR="006E0A0C" w:rsidRPr="009B33E3" w14:paraId="68846EC2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D8A51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Símbolo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00749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convención</w:t>
            </w:r>
          </w:p>
        </w:tc>
      </w:tr>
    </w:tbl>
    <w:p w14:paraId="1BA2B70C" w14:textId="49BAB4D7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Idea fuerte de Peirce</w:t>
      </w:r>
    </w:p>
    <w:p w14:paraId="4C54FB22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El sentido no está en el signo</w:t>
      </w:r>
      <w:r w:rsidRPr="009B33E3">
        <w:br/>
      </w:r>
      <w:r w:rsidRPr="009B33E3">
        <w:rPr>
          <w:rFonts w:ascii="Apple Color Emoji" w:hAnsi="Apple Color Emoji" w:cs="Apple Color Emoji"/>
        </w:rPr>
        <w:t>👉</w:t>
      </w:r>
      <w:r w:rsidRPr="009B33E3">
        <w:t xml:space="preserve"> se produce en la interpretación</w:t>
      </w:r>
    </w:p>
    <w:p w14:paraId="733334E5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por eso:</w:t>
      </w:r>
    </w:p>
    <w:p w14:paraId="0E812477" w14:textId="77777777" w:rsidR="006E0A0C" w:rsidRPr="009B33E3" w:rsidRDefault="006E0A0C" w:rsidP="00355FA0">
      <w:pPr>
        <w:pStyle w:val="Prrafodelista"/>
        <w:numPr>
          <w:ilvl w:val="0"/>
          <w:numId w:val="186"/>
        </w:numPr>
      </w:pPr>
      <w:r w:rsidRPr="009B33E3">
        <w:t>el significado nunca se cierra</w:t>
      </w:r>
    </w:p>
    <w:p w14:paraId="0B6092AB" w14:textId="77777777" w:rsidR="006E0A0C" w:rsidRPr="009B33E3" w:rsidRDefault="006E0A0C" w:rsidP="00355FA0">
      <w:pPr>
        <w:pStyle w:val="Prrafodelista"/>
        <w:numPr>
          <w:ilvl w:val="0"/>
          <w:numId w:val="186"/>
        </w:numPr>
      </w:pPr>
      <w:r w:rsidRPr="009B33E3">
        <w:t>siempre puede cambiar</w:t>
      </w:r>
    </w:p>
    <w:p w14:paraId="5390CAA3" w14:textId="5C9C4595" w:rsidR="006E0A0C" w:rsidRPr="00355FA0" w:rsidRDefault="006E0A0C" w:rsidP="00303935">
      <w:pPr>
        <w:rPr>
          <w:b/>
          <w:bCs/>
        </w:rPr>
      </w:pPr>
      <w:r w:rsidRPr="00355FA0">
        <w:rPr>
          <w:b/>
          <w:bCs/>
        </w:rPr>
        <w:t>Diferencia con Saussure (importante)</w:t>
      </w:r>
    </w:p>
    <w:p w14:paraId="74BAB7F6" w14:textId="77777777" w:rsidR="006E0A0C" w:rsidRPr="009B33E3" w:rsidRDefault="006E0A0C" w:rsidP="00355FA0">
      <w:pPr>
        <w:pStyle w:val="Prrafodelista"/>
        <w:numPr>
          <w:ilvl w:val="0"/>
          <w:numId w:val="187"/>
        </w:numPr>
      </w:pPr>
      <w:r w:rsidRPr="009B33E3">
        <w:t>Saussure → signo binario (significante / significado)</w:t>
      </w:r>
    </w:p>
    <w:p w14:paraId="3A305606" w14:textId="77777777" w:rsidR="006E0A0C" w:rsidRPr="009B33E3" w:rsidRDefault="006E0A0C" w:rsidP="00355FA0">
      <w:pPr>
        <w:pStyle w:val="Prrafodelista"/>
        <w:numPr>
          <w:ilvl w:val="0"/>
          <w:numId w:val="187"/>
        </w:numPr>
      </w:pPr>
      <w:r w:rsidRPr="009B33E3">
        <w:t>Peirce → signo triádico (incluye interpretación)</w:t>
      </w:r>
    </w:p>
    <w:p w14:paraId="6B60EF2E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Peirce es más dinámico</w:t>
      </w:r>
    </w:p>
    <w:p w14:paraId="14CAC974" w14:textId="7553A513" w:rsidR="006E0A0C" w:rsidRPr="009B33E3" w:rsidRDefault="006E0A0C" w:rsidP="00303935">
      <w:r w:rsidRPr="009B33E3">
        <w:t>Cierre para examen</w:t>
      </w:r>
    </w:p>
    <w:p w14:paraId="429F118D" w14:textId="77777777" w:rsidR="006E0A0C" w:rsidRPr="009B33E3" w:rsidRDefault="006E0A0C" w:rsidP="00355FA0">
      <w:pPr>
        <w:pStyle w:val="Prrafodelista"/>
        <w:numPr>
          <w:ilvl w:val="0"/>
          <w:numId w:val="188"/>
        </w:numPr>
      </w:pPr>
      <w:r w:rsidRPr="009B33E3">
        <w:t>El signo es una relación triádica</w:t>
      </w:r>
    </w:p>
    <w:p w14:paraId="6B712C38" w14:textId="77777777" w:rsidR="006E0A0C" w:rsidRPr="009B33E3" w:rsidRDefault="006E0A0C" w:rsidP="00355FA0">
      <w:pPr>
        <w:pStyle w:val="Prrafodelista"/>
        <w:numPr>
          <w:ilvl w:val="0"/>
          <w:numId w:val="188"/>
        </w:numPr>
      </w:pPr>
      <w:r w:rsidRPr="009B33E3">
        <w:t>El sentido es un proceso (</w:t>
      </w:r>
      <w:proofErr w:type="spellStart"/>
      <w:r w:rsidRPr="009B33E3">
        <w:t>semiosis</w:t>
      </w:r>
      <w:proofErr w:type="spellEnd"/>
      <w:r w:rsidRPr="009B33E3">
        <w:t>)</w:t>
      </w:r>
    </w:p>
    <w:p w14:paraId="6FBA4857" w14:textId="77777777" w:rsidR="006E0A0C" w:rsidRPr="009B33E3" w:rsidRDefault="006E0A0C" w:rsidP="00355FA0">
      <w:pPr>
        <w:pStyle w:val="Prrafodelista"/>
        <w:numPr>
          <w:ilvl w:val="0"/>
          <w:numId w:val="188"/>
        </w:numPr>
      </w:pPr>
      <w:r w:rsidRPr="009B33E3">
        <w:t>Tres tipos: ícono, índice, símbolo</w:t>
      </w:r>
    </w:p>
    <w:p w14:paraId="5876364D" w14:textId="77777777" w:rsidR="006E0A0C" w:rsidRPr="009B33E3" w:rsidRDefault="006E0A0C" w:rsidP="00355FA0">
      <w:pPr>
        <w:pStyle w:val="Prrafodelista"/>
        <w:numPr>
          <w:ilvl w:val="0"/>
          <w:numId w:val="188"/>
        </w:numPr>
      </w:pPr>
      <w:r w:rsidRPr="009B33E3">
        <w:t>La significación es infinita y abierta</w:t>
      </w:r>
    </w:p>
    <w:p w14:paraId="4A0E1C30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frase útil:</w:t>
      </w:r>
      <w:r w:rsidRPr="009B33E3">
        <w:br/>
        <w:t>“no hay significado sin interpretación”</w:t>
      </w:r>
    </w:p>
    <w:p w14:paraId="6C51FAEE" w14:textId="77777777" w:rsidR="00355FA0" w:rsidRDefault="00355FA0">
      <w:pPr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</w:rPr>
        <w:br w:type="page"/>
      </w:r>
    </w:p>
    <w:p w14:paraId="2EEDF47C" w14:textId="47B455F2" w:rsidR="006E0A0C" w:rsidRPr="009B33E3" w:rsidRDefault="006E0A0C" w:rsidP="00303935">
      <w:r w:rsidRPr="009B33E3">
        <w:rPr>
          <w:rFonts w:ascii="Apple Color Emoji" w:hAnsi="Apple Color Emoji" w:cs="Apple Color Emoji"/>
        </w:rPr>
        <w:lastRenderedPageBreak/>
        <w:t>📊</w:t>
      </w:r>
      <w:r w:rsidRPr="009B33E3">
        <w:t xml:space="preserve"> Saussure vs Barthes vs Peirce (cuadro claro)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89"/>
        <w:gridCol w:w="1923"/>
        <w:gridCol w:w="3180"/>
        <w:gridCol w:w="3364"/>
      </w:tblGrid>
      <w:tr w:rsidR="006E0A0C" w:rsidRPr="009B33E3" w14:paraId="014533AB" w14:textId="77777777" w:rsidTr="00303935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9143B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Eje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A1DCF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Saussure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6A23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Barthes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295AF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Peirce</w:t>
            </w:r>
          </w:p>
        </w:tc>
      </w:tr>
      <w:tr w:rsidR="006E0A0C" w:rsidRPr="009B33E3" w14:paraId="7B0DFF57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BD979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Tipo de teoría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D332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Lingüística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CFB1B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Cultural / ideológica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A21C2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Lógica / filosófica</w:t>
            </w:r>
          </w:p>
        </w:tc>
      </w:tr>
      <w:tr w:rsidR="006E0A0C" w:rsidRPr="009B33E3" w14:paraId="56006F22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9B426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Modelo de signo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10647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Binario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A778E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Toma a Saussure y lo expande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97168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Triádico</w:t>
            </w:r>
          </w:p>
        </w:tc>
      </w:tr>
      <w:tr w:rsidR="006E0A0C" w:rsidRPr="009B33E3" w14:paraId="027F0D0C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448B6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Componentes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65465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Significante / Significado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7E35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1° nivel (denotación) + 2° nivel (connotación)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69717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Representamen / Objeto / Interpretante</w:t>
            </w:r>
          </w:p>
        </w:tc>
      </w:tr>
      <w:tr w:rsidR="006E0A0C" w:rsidRPr="009B33E3" w14:paraId="6EDFBC60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447F8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Relación signo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9E14C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Arbitraria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4CFD0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Arbitraria + cultural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54908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Puede ser semejanza, causalidad o convención</w:t>
            </w:r>
          </w:p>
        </w:tc>
      </w:tr>
      <w:tr w:rsidR="006E0A0C" w:rsidRPr="009B33E3" w14:paraId="2EC72CCC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B47A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Tipo de análisis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A5AB4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Lengua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66F94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Cultura (moda, medios, mito)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33F7B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Todo tipo de signos (no solo lenguaje)</w:t>
            </w:r>
          </w:p>
        </w:tc>
      </w:tr>
      <w:tr w:rsidR="006E0A0C" w:rsidRPr="009B33E3" w14:paraId="59941978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E6328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Sentido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EAF3B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Cerrado en 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518AA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Se amplía culturalmente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0E5F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Proceso infinito (</w:t>
            </w:r>
            <w:proofErr w:type="spellStart"/>
            <w:r w:rsidRPr="00355FA0">
              <w:rPr>
                <w:sz w:val="21"/>
                <w:szCs w:val="21"/>
              </w:rPr>
              <w:t>semiosis</w:t>
            </w:r>
            <w:proofErr w:type="spellEnd"/>
            <w:r w:rsidRPr="00355FA0">
              <w:rPr>
                <w:sz w:val="21"/>
                <w:szCs w:val="21"/>
              </w:rPr>
              <w:t>)</w:t>
            </w:r>
          </w:p>
        </w:tc>
      </w:tr>
      <w:tr w:rsidR="006E0A0C" w:rsidRPr="009B33E3" w14:paraId="569D3FE7" w14:textId="77777777" w:rsidTr="00303935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1EAF6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Objeto de estudio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F9517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Sistema lingüístico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77642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Producción social de sentido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B931" w14:textId="77777777" w:rsidR="006E0A0C" w:rsidRPr="00355FA0" w:rsidRDefault="006E0A0C" w:rsidP="00355FA0">
            <w:pPr>
              <w:spacing w:after="0"/>
              <w:rPr>
                <w:sz w:val="21"/>
                <w:szCs w:val="21"/>
              </w:rPr>
            </w:pPr>
            <w:r w:rsidRPr="00355FA0">
              <w:rPr>
                <w:sz w:val="21"/>
                <w:szCs w:val="21"/>
              </w:rPr>
              <w:t>Proceso de significación</w:t>
            </w:r>
          </w:p>
        </w:tc>
      </w:tr>
    </w:tbl>
    <w:p w14:paraId="2059752C" w14:textId="59170A4F" w:rsidR="006E0A0C" w:rsidRPr="009B33E3" w:rsidRDefault="006E0A0C" w:rsidP="00303935">
      <w:r w:rsidRPr="009B33E3">
        <w:rPr>
          <w:rFonts w:ascii="Apple Color Emoji" w:hAnsi="Apple Color Emoji" w:cs="Apple Color Emoji"/>
        </w:rPr>
        <w:t>🧠</w:t>
      </w:r>
      <w:r w:rsidRPr="009B33E3">
        <w:t xml:space="preserve"> Claves para entender la progresión</w:t>
      </w:r>
    </w:p>
    <w:p w14:paraId="22F0DC46" w14:textId="77777777" w:rsidR="006E0A0C" w:rsidRPr="009B33E3" w:rsidRDefault="006E0A0C" w:rsidP="00303935">
      <w:r w:rsidRPr="009B33E3">
        <w:t>1. Saussure → estructura</w:t>
      </w:r>
    </w:p>
    <w:p w14:paraId="0D3F2141" w14:textId="77777777" w:rsidR="006E0A0C" w:rsidRPr="009B33E3" w:rsidRDefault="006E0A0C" w:rsidP="00355FA0">
      <w:pPr>
        <w:pStyle w:val="Prrafodelista"/>
        <w:numPr>
          <w:ilvl w:val="0"/>
          <w:numId w:val="189"/>
        </w:numPr>
      </w:pPr>
      <w:r w:rsidRPr="009B33E3">
        <w:t>El signo es una unidad fija</w:t>
      </w:r>
    </w:p>
    <w:p w14:paraId="49EB7A74" w14:textId="77777777" w:rsidR="006E0A0C" w:rsidRPr="009B33E3" w:rsidRDefault="006E0A0C" w:rsidP="00355FA0">
      <w:pPr>
        <w:pStyle w:val="Prrafodelista"/>
        <w:numPr>
          <w:ilvl w:val="0"/>
          <w:numId w:val="189"/>
        </w:numPr>
      </w:pPr>
      <w:r w:rsidRPr="009B33E3">
        <w:t>Funciona dentro de un sistema</w:t>
      </w:r>
    </w:p>
    <w:p w14:paraId="69C584B0" w14:textId="77777777" w:rsidR="006E0A0C" w:rsidRPr="009B33E3" w:rsidRDefault="006E0A0C" w:rsidP="00355FA0">
      <w:pPr>
        <w:pStyle w:val="Prrafodelista"/>
        <w:numPr>
          <w:ilvl w:val="0"/>
          <w:numId w:val="189"/>
        </w:numPr>
      </w:pPr>
      <w:r w:rsidRPr="009B33E3">
        <w:t>No importa el mundo, importa la lengua</w:t>
      </w:r>
    </w:p>
    <w:p w14:paraId="598037E4" w14:textId="77777777" w:rsidR="006E0A0C" w:rsidRPr="009B33E3" w:rsidRDefault="006E0A0C" w:rsidP="00303935">
      <w:r w:rsidRPr="009B33E3">
        <w:rPr>
          <w:rFonts w:ascii="Apple Color Emoji" w:hAnsi="Apple Color Emoji" w:cs="Apple Color Emoji"/>
        </w:rPr>
        <w:t>👉</w:t>
      </w:r>
      <w:r w:rsidRPr="009B33E3">
        <w:t xml:space="preserve"> base de toda la semiología</w:t>
      </w:r>
    </w:p>
    <w:p w14:paraId="6EDF405B" w14:textId="77777777" w:rsidR="006E0A0C" w:rsidRPr="009B33E3" w:rsidRDefault="006E0A0C" w:rsidP="00303935">
      <w:r w:rsidRPr="009B33E3">
        <w:t>2. Barthes → cultura</w:t>
      </w:r>
    </w:p>
    <w:p w14:paraId="05B4E3DD" w14:textId="0D4DCE10" w:rsidR="006E0A0C" w:rsidRPr="009B33E3" w:rsidRDefault="006E0A0C" w:rsidP="00355FA0">
      <w:pPr>
        <w:pStyle w:val="Prrafodelista"/>
        <w:numPr>
          <w:ilvl w:val="0"/>
          <w:numId w:val="191"/>
        </w:numPr>
      </w:pPr>
      <w:r w:rsidRPr="009B33E3">
        <w:t>Agarra a Saussure y dice:</w:t>
      </w:r>
      <w:r w:rsidR="00355FA0">
        <w:t xml:space="preserve"> </w:t>
      </w:r>
      <w:r w:rsidRPr="009B33E3">
        <w:t xml:space="preserve"> los signos producen ideología</w:t>
      </w:r>
    </w:p>
    <w:p w14:paraId="1AA4D88E" w14:textId="4815F4FF" w:rsidR="006E0A0C" w:rsidRPr="009B33E3" w:rsidRDefault="006E0A0C" w:rsidP="00355FA0">
      <w:pPr>
        <w:pStyle w:val="Prrafodelista"/>
        <w:numPr>
          <w:ilvl w:val="0"/>
          <w:numId w:val="191"/>
        </w:numPr>
      </w:pPr>
      <w:proofErr w:type="spellStart"/>
      <w:r w:rsidRPr="009B33E3">
        <w:t>Ej</w:t>
      </w:r>
      <w:proofErr w:type="spellEnd"/>
      <w:r w:rsidRPr="009B33E3">
        <w:t>:</w:t>
      </w:r>
      <w:r w:rsidR="00355FA0">
        <w:t xml:space="preserve"> </w:t>
      </w:r>
      <w:r w:rsidRPr="009B33E3">
        <w:t>ropa</w:t>
      </w:r>
      <w:r w:rsidR="00355FA0">
        <w:t xml:space="preserve">,  </w:t>
      </w:r>
      <w:r w:rsidRPr="009B33E3">
        <w:t>publicidad</w:t>
      </w:r>
      <w:r w:rsidR="00355FA0">
        <w:t xml:space="preserve">, </w:t>
      </w:r>
      <w:r w:rsidRPr="009B33E3">
        <w:t>imágenes</w:t>
      </w:r>
    </w:p>
    <w:p w14:paraId="41147CA7" w14:textId="77777777" w:rsidR="006E0A0C" w:rsidRPr="009B33E3" w:rsidRDefault="006E0A0C" w:rsidP="00355FA0">
      <w:pPr>
        <w:pStyle w:val="Prrafodelista"/>
        <w:numPr>
          <w:ilvl w:val="0"/>
          <w:numId w:val="191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agrega connotación (segundo nivel de sentido)  </w:t>
      </w:r>
    </w:p>
    <w:p w14:paraId="53FAA671" w14:textId="77777777" w:rsidR="006E0A0C" w:rsidRPr="009B33E3" w:rsidRDefault="006E0A0C" w:rsidP="00303935">
      <w:r w:rsidRPr="009B33E3">
        <w:t>3. Peirce → proceso</w:t>
      </w:r>
    </w:p>
    <w:p w14:paraId="51D014DE" w14:textId="77777777" w:rsidR="006E0A0C" w:rsidRPr="009B33E3" w:rsidRDefault="006E0A0C" w:rsidP="00355FA0">
      <w:pPr>
        <w:pStyle w:val="Prrafodelista"/>
        <w:numPr>
          <w:ilvl w:val="0"/>
          <w:numId w:val="190"/>
        </w:numPr>
      </w:pPr>
      <w:r w:rsidRPr="009B33E3">
        <w:t>El signo no es una cosa → es un proceso</w:t>
      </w:r>
    </w:p>
    <w:p w14:paraId="36BD5DFE" w14:textId="77777777" w:rsidR="006E0A0C" w:rsidRPr="009B33E3" w:rsidRDefault="006E0A0C" w:rsidP="00355FA0">
      <w:pPr>
        <w:pStyle w:val="Prrafodelista"/>
        <w:numPr>
          <w:ilvl w:val="0"/>
          <w:numId w:val="190"/>
        </w:numPr>
      </w:pPr>
      <w:r w:rsidRPr="009B33E3">
        <w:t>Introduce la interpretación</w:t>
      </w:r>
    </w:p>
    <w:p w14:paraId="19CBAED8" w14:textId="77777777" w:rsidR="006E0A0C" w:rsidRPr="009B33E3" w:rsidRDefault="006E0A0C" w:rsidP="00355FA0">
      <w:pPr>
        <w:pStyle w:val="Prrafodelista"/>
        <w:numPr>
          <w:ilvl w:val="0"/>
          <w:numId w:val="190"/>
        </w:numPr>
      </w:pPr>
      <w:r w:rsidRPr="009B33E3">
        <w:t>El sentido nunca termina</w:t>
      </w:r>
    </w:p>
    <w:p w14:paraId="35FF5894" w14:textId="77777777" w:rsidR="006E0A0C" w:rsidRPr="009B33E3" w:rsidRDefault="006E0A0C" w:rsidP="00355FA0">
      <w:pPr>
        <w:pStyle w:val="Prrafodelista"/>
        <w:numPr>
          <w:ilvl w:val="0"/>
          <w:numId w:val="190"/>
        </w:numPr>
      </w:pPr>
      <w:r w:rsidRPr="00355FA0">
        <w:rPr>
          <w:rFonts w:ascii="Apple Color Emoji" w:hAnsi="Apple Color Emoji" w:cs="Apple Color Emoji"/>
        </w:rPr>
        <w:t>👉</w:t>
      </w:r>
      <w:r w:rsidRPr="009B33E3">
        <w:t xml:space="preserve"> modelo triádico + </w:t>
      </w:r>
      <w:proofErr w:type="spellStart"/>
      <w:r w:rsidRPr="009B33E3">
        <w:t>semiosis</w:t>
      </w:r>
      <w:proofErr w:type="spellEnd"/>
      <w:r w:rsidRPr="009B33E3">
        <w:t xml:space="preserve"> infinita  </w:t>
      </w:r>
    </w:p>
    <w:sectPr w:rsidR="006E0A0C" w:rsidRPr="009B33E3" w:rsidSect="005A0F94">
      <w:headerReference w:type="default" r:id="rId7"/>
      <w:footerReference w:type="even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53019" w14:textId="77777777" w:rsidR="00B345F9" w:rsidRDefault="00B345F9" w:rsidP="005A0F94">
      <w:pPr>
        <w:spacing w:after="0" w:line="240" w:lineRule="auto"/>
      </w:pPr>
      <w:r>
        <w:separator/>
      </w:r>
    </w:p>
  </w:endnote>
  <w:endnote w:type="continuationSeparator" w:id="0">
    <w:p w14:paraId="05F4EAC1" w14:textId="77777777" w:rsidR="00B345F9" w:rsidRDefault="00B345F9" w:rsidP="005A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516609136"/>
      <w:docPartObj>
        <w:docPartGallery w:val="Page Numbers (Bottom of Page)"/>
        <w:docPartUnique/>
      </w:docPartObj>
    </w:sdtPr>
    <w:sdtContent>
      <w:p w14:paraId="4C5553D4" w14:textId="77777777" w:rsid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007DCD5A" w14:textId="77777777" w:rsidR="005A0F94" w:rsidRDefault="005A0F94" w:rsidP="005A0F9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sz w:val="20"/>
        <w:szCs w:val="20"/>
      </w:rPr>
      <w:id w:val="703148185"/>
      <w:docPartObj>
        <w:docPartGallery w:val="Page Numbers (Bottom of Page)"/>
        <w:docPartUnique/>
      </w:docPartObj>
    </w:sdtPr>
    <w:sdtContent>
      <w:p w14:paraId="0C8DF1E5" w14:textId="77777777" w:rsidR="005A0F94" w:rsidRPr="005A0F94" w:rsidRDefault="005A0F94" w:rsidP="00487285">
        <w:pPr>
          <w:pStyle w:val="Piedepgina"/>
          <w:framePr w:wrap="none" w:vAnchor="text" w:hAnchor="margin" w:xAlign="right" w:y="1"/>
          <w:rPr>
            <w:rStyle w:val="Nmerodepgina"/>
            <w:sz w:val="20"/>
            <w:szCs w:val="20"/>
          </w:rPr>
        </w:pPr>
        <w:r w:rsidRPr="005A0F94">
          <w:rPr>
            <w:rStyle w:val="Nmerodepgina"/>
            <w:sz w:val="20"/>
            <w:szCs w:val="20"/>
          </w:rPr>
          <w:fldChar w:fldCharType="begin"/>
        </w:r>
        <w:r w:rsidRPr="005A0F94">
          <w:rPr>
            <w:rStyle w:val="Nmerodepgina"/>
            <w:sz w:val="20"/>
            <w:szCs w:val="20"/>
          </w:rPr>
          <w:instrText xml:space="preserve"> PAGE </w:instrText>
        </w:r>
        <w:r w:rsidRPr="005A0F94">
          <w:rPr>
            <w:rStyle w:val="Nmerodepgina"/>
            <w:sz w:val="20"/>
            <w:szCs w:val="20"/>
          </w:rPr>
          <w:fldChar w:fldCharType="separate"/>
        </w:r>
        <w:r w:rsidRPr="005A0F94">
          <w:rPr>
            <w:rStyle w:val="Nmerodepgina"/>
            <w:noProof/>
            <w:sz w:val="20"/>
            <w:szCs w:val="20"/>
          </w:rPr>
          <w:t>1</w:t>
        </w:r>
        <w:r w:rsidRPr="005A0F94">
          <w:rPr>
            <w:rStyle w:val="Nmerodepgina"/>
            <w:sz w:val="20"/>
            <w:szCs w:val="20"/>
          </w:rPr>
          <w:fldChar w:fldCharType="end"/>
        </w:r>
      </w:p>
    </w:sdtContent>
  </w:sdt>
  <w:p w14:paraId="3C85909E" w14:textId="77777777" w:rsidR="005A0F94" w:rsidRPr="005A0F94" w:rsidRDefault="005A0F94" w:rsidP="005A0F94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0AE8" w14:textId="77777777" w:rsidR="00B345F9" w:rsidRDefault="00B345F9" w:rsidP="005A0F94">
      <w:pPr>
        <w:spacing w:after="0" w:line="240" w:lineRule="auto"/>
      </w:pPr>
      <w:r>
        <w:separator/>
      </w:r>
    </w:p>
  </w:footnote>
  <w:footnote w:type="continuationSeparator" w:id="0">
    <w:p w14:paraId="4D43F82B" w14:textId="77777777" w:rsidR="00B345F9" w:rsidRDefault="00B345F9" w:rsidP="005A0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8E21A" w14:textId="14FD4760" w:rsidR="005A0F94" w:rsidRDefault="00042BB8" w:rsidP="005A0F94">
    <w:pPr>
      <w:pStyle w:val="Encabezado"/>
      <w:pBdr>
        <w:bottom w:val="single" w:sz="4" w:space="1" w:color="auto"/>
      </w:pBdr>
    </w:pPr>
    <w:r>
      <w:t>Lingüística y Semiótica</w:t>
    </w:r>
    <w:r w:rsidR="009A6400">
      <w:t xml:space="preserve"> </w:t>
    </w:r>
    <w:r w:rsidR="00086645">
      <w:t>–</w:t>
    </w:r>
    <w:r w:rsidR="005A0F94">
      <w:t xml:space="preserve"> </w:t>
    </w:r>
    <w:r w:rsidR="00086645">
      <w:t>1er Parcial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0F2"/>
    <w:multiLevelType w:val="multilevel"/>
    <w:tmpl w:val="F38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5931"/>
    <w:multiLevelType w:val="multilevel"/>
    <w:tmpl w:val="101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C6538"/>
    <w:multiLevelType w:val="multilevel"/>
    <w:tmpl w:val="A2A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13FE8"/>
    <w:multiLevelType w:val="multilevel"/>
    <w:tmpl w:val="EF4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C73E5"/>
    <w:multiLevelType w:val="multilevel"/>
    <w:tmpl w:val="D4C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C0495"/>
    <w:multiLevelType w:val="multilevel"/>
    <w:tmpl w:val="DCFA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61947"/>
    <w:multiLevelType w:val="hybridMultilevel"/>
    <w:tmpl w:val="E6CCA16A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00A87"/>
    <w:multiLevelType w:val="multilevel"/>
    <w:tmpl w:val="3EC2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C7033"/>
    <w:multiLevelType w:val="multilevel"/>
    <w:tmpl w:val="285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49023C"/>
    <w:multiLevelType w:val="multilevel"/>
    <w:tmpl w:val="DCB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02D91"/>
    <w:multiLevelType w:val="multilevel"/>
    <w:tmpl w:val="9F0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F7AEC"/>
    <w:multiLevelType w:val="multilevel"/>
    <w:tmpl w:val="0684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7B5ADA"/>
    <w:multiLevelType w:val="multilevel"/>
    <w:tmpl w:val="71A4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67B43"/>
    <w:multiLevelType w:val="multilevel"/>
    <w:tmpl w:val="3AB6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522FA"/>
    <w:multiLevelType w:val="multilevel"/>
    <w:tmpl w:val="0024AE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E77241"/>
    <w:multiLevelType w:val="hybridMultilevel"/>
    <w:tmpl w:val="D7100C8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C2E6F7E"/>
    <w:multiLevelType w:val="hybridMultilevel"/>
    <w:tmpl w:val="0C36B6A0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63664C"/>
    <w:multiLevelType w:val="multilevel"/>
    <w:tmpl w:val="795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24013"/>
    <w:multiLevelType w:val="multilevel"/>
    <w:tmpl w:val="B36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A6E4C"/>
    <w:multiLevelType w:val="multilevel"/>
    <w:tmpl w:val="4E9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E6814"/>
    <w:multiLevelType w:val="multilevel"/>
    <w:tmpl w:val="374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9836D2"/>
    <w:multiLevelType w:val="hybridMultilevel"/>
    <w:tmpl w:val="CDEEA61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090548"/>
    <w:multiLevelType w:val="multilevel"/>
    <w:tmpl w:val="A3E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1E08BB"/>
    <w:multiLevelType w:val="hybridMultilevel"/>
    <w:tmpl w:val="2294C87C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4B75598"/>
    <w:multiLevelType w:val="multilevel"/>
    <w:tmpl w:val="E98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004312"/>
    <w:multiLevelType w:val="multilevel"/>
    <w:tmpl w:val="8BFA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D95A83"/>
    <w:multiLevelType w:val="multilevel"/>
    <w:tmpl w:val="4242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F75D9A"/>
    <w:multiLevelType w:val="multilevel"/>
    <w:tmpl w:val="746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007080"/>
    <w:multiLevelType w:val="multilevel"/>
    <w:tmpl w:val="64A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220A56"/>
    <w:multiLevelType w:val="multilevel"/>
    <w:tmpl w:val="4B1A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0480A"/>
    <w:multiLevelType w:val="multilevel"/>
    <w:tmpl w:val="F73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CD0F4E"/>
    <w:multiLevelType w:val="multilevel"/>
    <w:tmpl w:val="9A32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E470AA"/>
    <w:multiLevelType w:val="hybridMultilevel"/>
    <w:tmpl w:val="13EA5E20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057088"/>
    <w:multiLevelType w:val="multilevel"/>
    <w:tmpl w:val="A45A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4C08EB"/>
    <w:multiLevelType w:val="multilevel"/>
    <w:tmpl w:val="962C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A828BB"/>
    <w:multiLevelType w:val="hybridMultilevel"/>
    <w:tmpl w:val="A0685950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CFF1253"/>
    <w:multiLevelType w:val="multilevel"/>
    <w:tmpl w:val="63BC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075949"/>
    <w:multiLevelType w:val="multilevel"/>
    <w:tmpl w:val="12F2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05BB3"/>
    <w:multiLevelType w:val="multilevel"/>
    <w:tmpl w:val="395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B69D1"/>
    <w:multiLevelType w:val="multilevel"/>
    <w:tmpl w:val="6F46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BB198F"/>
    <w:multiLevelType w:val="multilevel"/>
    <w:tmpl w:val="76B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802A64"/>
    <w:multiLevelType w:val="multilevel"/>
    <w:tmpl w:val="DE70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8A2956"/>
    <w:multiLevelType w:val="hybridMultilevel"/>
    <w:tmpl w:val="9838220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FC876D6"/>
    <w:multiLevelType w:val="multilevel"/>
    <w:tmpl w:val="71F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A471A1"/>
    <w:multiLevelType w:val="multilevel"/>
    <w:tmpl w:val="01A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6B0F61"/>
    <w:multiLevelType w:val="multilevel"/>
    <w:tmpl w:val="50B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EC6B2D"/>
    <w:multiLevelType w:val="multilevel"/>
    <w:tmpl w:val="EACC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117CBE"/>
    <w:multiLevelType w:val="multilevel"/>
    <w:tmpl w:val="B1B8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12107D"/>
    <w:multiLevelType w:val="hybridMultilevel"/>
    <w:tmpl w:val="5F5A7E0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3C9016E"/>
    <w:multiLevelType w:val="multilevel"/>
    <w:tmpl w:val="1EA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B151AC"/>
    <w:multiLevelType w:val="multilevel"/>
    <w:tmpl w:val="069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D075E4"/>
    <w:multiLevelType w:val="multilevel"/>
    <w:tmpl w:val="D46E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4301C9"/>
    <w:multiLevelType w:val="multilevel"/>
    <w:tmpl w:val="3A0C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71000F"/>
    <w:multiLevelType w:val="multilevel"/>
    <w:tmpl w:val="D638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7635F6"/>
    <w:multiLevelType w:val="multilevel"/>
    <w:tmpl w:val="96A2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EB2F8A"/>
    <w:multiLevelType w:val="multilevel"/>
    <w:tmpl w:val="E4B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EE1D70"/>
    <w:multiLevelType w:val="multilevel"/>
    <w:tmpl w:val="F41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0D3CDB"/>
    <w:multiLevelType w:val="multilevel"/>
    <w:tmpl w:val="DCBC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624349"/>
    <w:multiLevelType w:val="hybridMultilevel"/>
    <w:tmpl w:val="2D5EC524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AA532C8"/>
    <w:multiLevelType w:val="multilevel"/>
    <w:tmpl w:val="C40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BB1094"/>
    <w:multiLevelType w:val="multilevel"/>
    <w:tmpl w:val="4CA2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0A6626"/>
    <w:multiLevelType w:val="hybridMultilevel"/>
    <w:tmpl w:val="1B363F3A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E24555A"/>
    <w:multiLevelType w:val="multilevel"/>
    <w:tmpl w:val="63D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3E0B90"/>
    <w:multiLevelType w:val="hybridMultilevel"/>
    <w:tmpl w:val="6AB88CE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F4A695D"/>
    <w:multiLevelType w:val="multilevel"/>
    <w:tmpl w:val="BF76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8B36ED"/>
    <w:multiLevelType w:val="hybridMultilevel"/>
    <w:tmpl w:val="D244081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011340B"/>
    <w:multiLevelType w:val="multilevel"/>
    <w:tmpl w:val="9F2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8C14A7"/>
    <w:multiLevelType w:val="hybridMultilevel"/>
    <w:tmpl w:val="15C43F3C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2330CC1"/>
    <w:multiLevelType w:val="hybridMultilevel"/>
    <w:tmpl w:val="18885CFE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327144A"/>
    <w:multiLevelType w:val="multilevel"/>
    <w:tmpl w:val="010A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CB35C3"/>
    <w:multiLevelType w:val="multilevel"/>
    <w:tmpl w:val="8ED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111CE4"/>
    <w:multiLevelType w:val="multilevel"/>
    <w:tmpl w:val="016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B5338C"/>
    <w:multiLevelType w:val="multilevel"/>
    <w:tmpl w:val="A4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1406C9"/>
    <w:multiLevelType w:val="hybridMultilevel"/>
    <w:tmpl w:val="0B4A6B2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5386019"/>
    <w:multiLevelType w:val="multilevel"/>
    <w:tmpl w:val="CE12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997F51"/>
    <w:multiLevelType w:val="multilevel"/>
    <w:tmpl w:val="54AC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6A34DE"/>
    <w:multiLevelType w:val="hybridMultilevel"/>
    <w:tmpl w:val="C9DCA78E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6EE0965"/>
    <w:multiLevelType w:val="multilevel"/>
    <w:tmpl w:val="401A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5D1836"/>
    <w:multiLevelType w:val="multilevel"/>
    <w:tmpl w:val="1D86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C361A3"/>
    <w:multiLevelType w:val="hybridMultilevel"/>
    <w:tmpl w:val="CD3ADE34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9A81B3C"/>
    <w:multiLevelType w:val="multilevel"/>
    <w:tmpl w:val="2A2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AD4E96"/>
    <w:multiLevelType w:val="multilevel"/>
    <w:tmpl w:val="365A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D60B13"/>
    <w:multiLevelType w:val="hybridMultilevel"/>
    <w:tmpl w:val="F514B902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A0479B8"/>
    <w:multiLevelType w:val="hybridMultilevel"/>
    <w:tmpl w:val="C8CE1E0E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AC5503A"/>
    <w:multiLevelType w:val="multilevel"/>
    <w:tmpl w:val="16A6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020D41"/>
    <w:multiLevelType w:val="multilevel"/>
    <w:tmpl w:val="63D8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4C09ED"/>
    <w:multiLevelType w:val="multilevel"/>
    <w:tmpl w:val="05D6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A71CEB"/>
    <w:multiLevelType w:val="hybridMultilevel"/>
    <w:tmpl w:val="440ABB0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E3E1FEB"/>
    <w:multiLevelType w:val="multilevel"/>
    <w:tmpl w:val="762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9168BB"/>
    <w:multiLevelType w:val="multilevel"/>
    <w:tmpl w:val="32B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97113A"/>
    <w:multiLevelType w:val="multilevel"/>
    <w:tmpl w:val="44D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1B324C8"/>
    <w:multiLevelType w:val="multilevel"/>
    <w:tmpl w:val="8D5A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156C4F"/>
    <w:multiLevelType w:val="multilevel"/>
    <w:tmpl w:val="AFC2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4E5949"/>
    <w:multiLevelType w:val="multilevel"/>
    <w:tmpl w:val="2AA0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525A83"/>
    <w:multiLevelType w:val="multilevel"/>
    <w:tmpl w:val="5E2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D62ABA"/>
    <w:multiLevelType w:val="multilevel"/>
    <w:tmpl w:val="B86EC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3F77CB"/>
    <w:multiLevelType w:val="multilevel"/>
    <w:tmpl w:val="EE8E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BC142C"/>
    <w:multiLevelType w:val="hybridMultilevel"/>
    <w:tmpl w:val="12A250FC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4FA78DD"/>
    <w:multiLevelType w:val="multilevel"/>
    <w:tmpl w:val="0FD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132E23"/>
    <w:multiLevelType w:val="multilevel"/>
    <w:tmpl w:val="5B6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AC24A8"/>
    <w:multiLevelType w:val="multilevel"/>
    <w:tmpl w:val="19FE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2F74F3"/>
    <w:multiLevelType w:val="multilevel"/>
    <w:tmpl w:val="D82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3E23A6"/>
    <w:multiLevelType w:val="multilevel"/>
    <w:tmpl w:val="8A4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7036AA"/>
    <w:multiLevelType w:val="multilevel"/>
    <w:tmpl w:val="A84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F81997"/>
    <w:multiLevelType w:val="hybridMultilevel"/>
    <w:tmpl w:val="7462658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423967"/>
    <w:multiLevelType w:val="multilevel"/>
    <w:tmpl w:val="E580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A8A6126"/>
    <w:multiLevelType w:val="hybridMultilevel"/>
    <w:tmpl w:val="5EF443CC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ACA694F"/>
    <w:multiLevelType w:val="multilevel"/>
    <w:tmpl w:val="6CF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4E33AF"/>
    <w:multiLevelType w:val="hybridMultilevel"/>
    <w:tmpl w:val="F166725C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BE711B4"/>
    <w:multiLevelType w:val="multilevel"/>
    <w:tmpl w:val="B592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2B34BC"/>
    <w:multiLevelType w:val="hybridMultilevel"/>
    <w:tmpl w:val="9316594E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4D9F0670"/>
    <w:multiLevelType w:val="hybridMultilevel"/>
    <w:tmpl w:val="5C9ADE4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E403B22"/>
    <w:multiLevelType w:val="hybridMultilevel"/>
    <w:tmpl w:val="866C73F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06C022D"/>
    <w:multiLevelType w:val="hybridMultilevel"/>
    <w:tmpl w:val="316C8986"/>
    <w:lvl w:ilvl="0" w:tplc="79CAB7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0DE0B25"/>
    <w:multiLevelType w:val="hybridMultilevel"/>
    <w:tmpl w:val="FBA810A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1282B28"/>
    <w:multiLevelType w:val="hybridMultilevel"/>
    <w:tmpl w:val="95F44132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1283EC3"/>
    <w:multiLevelType w:val="multilevel"/>
    <w:tmpl w:val="1056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4471A7"/>
    <w:multiLevelType w:val="multilevel"/>
    <w:tmpl w:val="AF9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414AF9"/>
    <w:multiLevelType w:val="multilevel"/>
    <w:tmpl w:val="D2C8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640F7C"/>
    <w:multiLevelType w:val="hybridMultilevel"/>
    <w:tmpl w:val="98EAC850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275234F"/>
    <w:multiLevelType w:val="multilevel"/>
    <w:tmpl w:val="6F02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7D2EF6"/>
    <w:multiLevelType w:val="hybridMultilevel"/>
    <w:tmpl w:val="2D0C870E"/>
    <w:lvl w:ilvl="0" w:tplc="2A2C3C0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3AB1B20"/>
    <w:multiLevelType w:val="multilevel"/>
    <w:tmpl w:val="9A7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300C72"/>
    <w:multiLevelType w:val="hybridMultilevel"/>
    <w:tmpl w:val="338871EA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549D4014"/>
    <w:multiLevelType w:val="multilevel"/>
    <w:tmpl w:val="0A0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4E4368"/>
    <w:multiLevelType w:val="multilevel"/>
    <w:tmpl w:val="6C38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6861415"/>
    <w:multiLevelType w:val="hybridMultilevel"/>
    <w:tmpl w:val="4A44755A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7C60A91"/>
    <w:multiLevelType w:val="hybridMultilevel"/>
    <w:tmpl w:val="24FC55EE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596E2BDF"/>
    <w:multiLevelType w:val="multilevel"/>
    <w:tmpl w:val="74FE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CC0B86"/>
    <w:multiLevelType w:val="hybridMultilevel"/>
    <w:tmpl w:val="9B663502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AD15494"/>
    <w:multiLevelType w:val="multilevel"/>
    <w:tmpl w:val="1808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37106A"/>
    <w:multiLevelType w:val="multilevel"/>
    <w:tmpl w:val="B3C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C97130"/>
    <w:multiLevelType w:val="hybridMultilevel"/>
    <w:tmpl w:val="226E2980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DAC59B4"/>
    <w:multiLevelType w:val="hybridMultilevel"/>
    <w:tmpl w:val="529A41CA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E90119F"/>
    <w:multiLevelType w:val="multilevel"/>
    <w:tmpl w:val="480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EC16E7E"/>
    <w:multiLevelType w:val="hybridMultilevel"/>
    <w:tmpl w:val="5C1859B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5EDD0C2F"/>
    <w:multiLevelType w:val="multilevel"/>
    <w:tmpl w:val="44C4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341676"/>
    <w:multiLevelType w:val="hybridMultilevel"/>
    <w:tmpl w:val="A2D8C7B2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5F477F6C"/>
    <w:multiLevelType w:val="hybridMultilevel"/>
    <w:tmpl w:val="4F72563C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F7A12F4"/>
    <w:multiLevelType w:val="multilevel"/>
    <w:tmpl w:val="8C5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F8A6B90"/>
    <w:multiLevelType w:val="multilevel"/>
    <w:tmpl w:val="82B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A21E2C"/>
    <w:multiLevelType w:val="hybridMultilevel"/>
    <w:tmpl w:val="4AC4B9A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5FB1476A"/>
    <w:multiLevelType w:val="multilevel"/>
    <w:tmpl w:val="F84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E65163"/>
    <w:multiLevelType w:val="hybridMultilevel"/>
    <w:tmpl w:val="0D361290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0F557D7"/>
    <w:multiLevelType w:val="hybridMultilevel"/>
    <w:tmpl w:val="34D8ADC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10D7428"/>
    <w:multiLevelType w:val="hybridMultilevel"/>
    <w:tmpl w:val="D2F462B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114001B"/>
    <w:multiLevelType w:val="hybridMultilevel"/>
    <w:tmpl w:val="7284A6BA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1500041"/>
    <w:multiLevelType w:val="multilevel"/>
    <w:tmpl w:val="CAB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512E01"/>
    <w:multiLevelType w:val="multilevel"/>
    <w:tmpl w:val="35D6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7040C2"/>
    <w:multiLevelType w:val="hybridMultilevel"/>
    <w:tmpl w:val="1472964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26C06A0"/>
    <w:multiLevelType w:val="multilevel"/>
    <w:tmpl w:val="C64247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E81C06"/>
    <w:multiLevelType w:val="multilevel"/>
    <w:tmpl w:val="89D6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3A62F2"/>
    <w:multiLevelType w:val="multilevel"/>
    <w:tmpl w:val="3E0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402B3A"/>
    <w:multiLevelType w:val="multilevel"/>
    <w:tmpl w:val="16FE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753429"/>
    <w:multiLevelType w:val="hybridMultilevel"/>
    <w:tmpl w:val="A21E0348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4863401"/>
    <w:multiLevelType w:val="multilevel"/>
    <w:tmpl w:val="A67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F31800"/>
    <w:multiLevelType w:val="multilevel"/>
    <w:tmpl w:val="E01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7505FB"/>
    <w:multiLevelType w:val="hybridMultilevel"/>
    <w:tmpl w:val="528633B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6587DEB"/>
    <w:multiLevelType w:val="multilevel"/>
    <w:tmpl w:val="DCC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D5307B"/>
    <w:multiLevelType w:val="hybridMultilevel"/>
    <w:tmpl w:val="42D0A1AA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67EA4A20"/>
    <w:multiLevelType w:val="multilevel"/>
    <w:tmpl w:val="F47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100BF8"/>
    <w:multiLevelType w:val="hybridMultilevel"/>
    <w:tmpl w:val="BDBC648A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9175E50"/>
    <w:multiLevelType w:val="multilevel"/>
    <w:tmpl w:val="E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DB420E"/>
    <w:multiLevelType w:val="hybridMultilevel"/>
    <w:tmpl w:val="9B4E8DBC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9FB0CC8"/>
    <w:multiLevelType w:val="multilevel"/>
    <w:tmpl w:val="30D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03437B"/>
    <w:multiLevelType w:val="multilevel"/>
    <w:tmpl w:val="0402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AD70154"/>
    <w:multiLevelType w:val="hybridMultilevel"/>
    <w:tmpl w:val="4348835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6B36331C"/>
    <w:multiLevelType w:val="multilevel"/>
    <w:tmpl w:val="E7401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9C0742"/>
    <w:multiLevelType w:val="multilevel"/>
    <w:tmpl w:val="322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DF19EE"/>
    <w:multiLevelType w:val="multilevel"/>
    <w:tmpl w:val="F7A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BE32936"/>
    <w:multiLevelType w:val="multilevel"/>
    <w:tmpl w:val="8066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BE61C68"/>
    <w:multiLevelType w:val="multilevel"/>
    <w:tmpl w:val="E068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4266D8"/>
    <w:multiLevelType w:val="hybridMultilevel"/>
    <w:tmpl w:val="4E0A3850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6C763A7E"/>
    <w:multiLevelType w:val="multilevel"/>
    <w:tmpl w:val="5B0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CF40F8E"/>
    <w:multiLevelType w:val="hybridMultilevel"/>
    <w:tmpl w:val="D49CFCA2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6E807D93"/>
    <w:multiLevelType w:val="multilevel"/>
    <w:tmpl w:val="8D14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E923358"/>
    <w:multiLevelType w:val="multilevel"/>
    <w:tmpl w:val="0D3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FAB34F0"/>
    <w:multiLevelType w:val="multilevel"/>
    <w:tmpl w:val="27F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0374D3A"/>
    <w:multiLevelType w:val="multilevel"/>
    <w:tmpl w:val="D94C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0C74AC"/>
    <w:multiLevelType w:val="multilevel"/>
    <w:tmpl w:val="919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3B537E0"/>
    <w:multiLevelType w:val="multilevel"/>
    <w:tmpl w:val="96F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53B1BE6"/>
    <w:multiLevelType w:val="multilevel"/>
    <w:tmpl w:val="EAE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5E763A2"/>
    <w:multiLevelType w:val="hybridMultilevel"/>
    <w:tmpl w:val="0DF861F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5ED56E2"/>
    <w:multiLevelType w:val="hybridMultilevel"/>
    <w:tmpl w:val="012405A2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77775407"/>
    <w:multiLevelType w:val="multilevel"/>
    <w:tmpl w:val="C3A8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5F12DD"/>
    <w:multiLevelType w:val="multilevel"/>
    <w:tmpl w:val="CBEC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99D4477"/>
    <w:multiLevelType w:val="multilevel"/>
    <w:tmpl w:val="AAE6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9EE73A9"/>
    <w:multiLevelType w:val="multilevel"/>
    <w:tmpl w:val="D7E6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9F465DF"/>
    <w:multiLevelType w:val="multilevel"/>
    <w:tmpl w:val="DCBA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415569"/>
    <w:multiLevelType w:val="hybridMultilevel"/>
    <w:tmpl w:val="C23C30B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A7F3E23"/>
    <w:multiLevelType w:val="multilevel"/>
    <w:tmpl w:val="F948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C81F95"/>
    <w:multiLevelType w:val="hybridMultilevel"/>
    <w:tmpl w:val="B8E00836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7AD91FAA"/>
    <w:multiLevelType w:val="multilevel"/>
    <w:tmpl w:val="DF5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091898"/>
    <w:multiLevelType w:val="multilevel"/>
    <w:tmpl w:val="672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0C7916"/>
    <w:multiLevelType w:val="hybridMultilevel"/>
    <w:tmpl w:val="3C4A5A30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7F095494"/>
    <w:multiLevelType w:val="hybridMultilevel"/>
    <w:tmpl w:val="01C4F8F4"/>
    <w:lvl w:ilvl="0" w:tplc="769A7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874098">
    <w:abstractNumId w:val="150"/>
  </w:num>
  <w:num w:numId="2" w16cid:durableId="677388121">
    <w:abstractNumId w:val="14"/>
  </w:num>
  <w:num w:numId="3" w16cid:durableId="767776754">
    <w:abstractNumId w:val="95"/>
  </w:num>
  <w:num w:numId="4" w16cid:durableId="1366557805">
    <w:abstractNumId w:val="168"/>
  </w:num>
  <w:num w:numId="5" w16cid:durableId="809175707">
    <w:abstractNumId w:val="169"/>
  </w:num>
  <w:num w:numId="6" w16cid:durableId="13458400">
    <w:abstractNumId w:val="26"/>
  </w:num>
  <w:num w:numId="7" w16cid:durableId="215820122">
    <w:abstractNumId w:val="130"/>
  </w:num>
  <w:num w:numId="8" w16cid:durableId="1686398496">
    <w:abstractNumId w:val="134"/>
  </w:num>
  <w:num w:numId="9" w16cid:durableId="927883625">
    <w:abstractNumId w:val="31"/>
  </w:num>
  <w:num w:numId="10" w16cid:durableId="1590504513">
    <w:abstractNumId w:val="109"/>
  </w:num>
  <w:num w:numId="11" w16cid:durableId="1140654917">
    <w:abstractNumId w:val="193"/>
  </w:num>
  <w:num w:numId="12" w16cid:durableId="1380662805">
    <w:abstractNumId w:val="46"/>
  </w:num>
  <w:num w:numId="13" w16cid:durableId="1967463978">
    <w:abstractNumId w:val="190"/>
  </w:num>
  <w:num w:numId="14" w16cid:durableId="69741601">
    <w:abstractNumId w:val="181"/>
  </w:num>
  <w:num w:numId="15" w16cid:durableId="424497069">
    <w:abstractNumId w:val="60"/>
  </w:num>
  <w:num w:numId="16" w16cid:durableId="1741974409">
    <w:abstractNumId w:val="148"/>
  </w:num>
  <w:num w:numId="17" w16cid:durableId="1319846128">
    <w:abstractNumId w:val="52"/>
  </w:num>
  <w:num w:numId="18" w16cid:durableId="2066102986">
    <w:abstractNumId w:val="170"/>
  </w:num>
  <w:num w:numId="19" w16cid:durableId="1255165832">
    <w:abstractNumId w:val="19"/>
  </w:num>
  <w:num w:numId="20" w16cid:durableId="1715083911">
    <w:abstractNumId w:val="131"/>
  </w:num>
  <w:num w:numId="21" w16cid:durableId="765033303">
    <w:abstractNumId w:val="125"/>
  </w:num>
  <w:num w:numId="22" w16cid:durableId="826438674">
    <w:abstractNumId w:val="36"/>
  </w:num>
  <w:num w:numId="23" w16cid:durableId="532503715">
    <w:abstractNumId w:val="49"/>
  </w:num>
  <w:num w:numId="24" w16cid:durableId="892273584">
    <w:abstractNumId w:val="43"/>
  </w:num>
  <w:num w:numId="25" w16cid:durableId="202638445">
    <w:abstractNumId w:val="24"/>
  </w:num>
  <w:num w:numId="26" w16cid:durableId="1970353486">
    <w:abstractNumId w:val="4"/>
  </w:num>
  <w:num w:numId="27" w16cid:durableId="72708938">
    <w:abstractNumId w:val="92"/>
  </w:num>
  <w:num w:numId="28" w16cid:durableId="1658538233">
    <w:abstractNumId w:val="84"/>
  </w:num>
  <w:num w:numId="29" w16cid:durableId="1025403178">
    <w:abstractNumId w:val="81"/>
  </w:num>
  <w:num w:numId="30" w16cid:durableId="891379242">
    <w:abstractNumId w:val="93"/>
  </w:num>
  <w:num w:numId="31" w16cid:durableId="268244410">
    <w:abstractNumId w:val="89"/>
  </w:num>
  <w:num w:numId="32" w16cid:durableId="1031497008">
    <w:abstractNumId w:val="53"/>
  </w:num>
  <w:num w:numId="33" w16cid:durableId="589697208">
    <w:abstractNumId w:val="90"/>
  </w:num>
  <w:num w:numId="34" w16cid:durableId="951016981">
    <w:abstractNumId w:val="34"/>
  </w:num>
  <w:num w:numId="35" w16cid:durableId="1316757633">
    <w:abstractNumId w:val="18"/>
  </w:num>
  <w:num w:numId="36" w16cid:durableId="2000767846">
    <w:abstractNumId w:val="33"/>
  </w:num>
  <w:num w:numId="37" w16cid:durableId="416026498">
    <w:abstractNumId w:val="100"/>
  </w:num>
  <w:num w:numId="38" w16cid:durableId="602736211">
    <w:abstractNumId w:val="62"/>
  </w:num>
  <w:num w:numId="39" w16cid:durableId="1199974147">
    <w:abstractNumId w:val="120"/>
  </w:num>
  <w:num w:numId="40" w16cid:durableId="506873038">
    <w:abstractNumId w:val="156"/>
  </w:num>
  <w:num w:numId="41" w16cid:durableId="89664163">
    <w:abstractNumId w:val="155"/>
  </w:num>
  <w:num w:numId="42" w16cid:durableId="1882860496">
    <w:abstractNumId w:val="186"/>
  </w:num>
  <w:num w:numId="43" w16cid:durableId="592251952">
    <w:abstractNumId w:val="179"/>
  </w:num>
  <w:num w:numId="44" w16cid:durableId="296647666">
    <w:abstractNumId w:val="72"/>
  </w:num>
  <w:num w:numId="45" w16cid:durableId="845094321">
    <w:abstractNumId w:val="1"/>
  </w:num>
  <w:num w:numId="46" w16cid:durableId="1875070960">
    <w:abstractNumId w:val="91"/>
  </w:num>
  <w:num w:numId="47" w16cid:durableId="1667005689">
    <w:abstractNumId w:val="142"/>
  </w:num>
  <w:num w:numId="48" w16cid:durableId="1589194133">
    <w:abstractNumId w:val="78"/>
  </w:num>
  <w:num w:numId="49" w16cid:durableId="302348210">
    <w:abstractNumId w:val="164"/>
  </w:num>
  <w:num w:numId="50" w16cid:durableId="162472006">
    <w:abstractNumId w:val="105"/>
  </w:num>
  <w:num w:numId="51" w16cid:durableId="1675187682">
    <w:abstractNumId w:val="101"/>
  </w:num>
  <w:num w:numId="52" w16cid:durableId="2120294451">
    <w:abstractNumId w:val="2"/>
  </w:num>
  <w:num w:numId="53" w16cid:durableId="1907448206">
    <w:abstractNumId w:val="178"/>
  </w:num>
  <w:num w:numId="54" w16cid:durableId="178394322">
    <w:abstractNumId w:val="165"/>
  </w:num>
  <w:num w:numId="55" w16cid:durableId="1255868193">
    <w:abstractNumId w:val="160"/>
  </w:num>
  <w:num w:numId="56" w16cid:durableId="252516186">
    <w:abstractNumId w:val="59"/>
  </w:num>
  <w:num w:numId="57" w16cid:durableId="1591961988">
    <w:abstractNumId w:val="5"/>
  </w:num>
  <w:num w:numId="58" w16cid:durableId="201016980">
    <w:abstractNumId w:val="85"/>
  </w:num>
  <w:num w:numId="59" w16cid:durableId="1730806294">
    <w:abstractNumId w:val="9"/>
  </w:num>
  <w:num w:numId="60" w16cid:durableId="869219980">
    <w:abstractNumId w:val="74"/>
  </w:num>
  <w:num w:numId="61" w16cid:durableId="213393387">
    <w:abstractNumId w:val="64"/>
  </w:num>
  <w:num w:numId="62" w16cid:durableId="1640377321">
    <w:abstractNumId w:val="88"/>
  </w:num>
  <w:num w:numId="63" w16cid:durableId="1237549035">
    <w:abstractNumId w:val="117"/>
  </w:num>
  <w:num w:numId="64" w16cid:durableId="1111050882">
    <w:abstractNumId w:val="56"/>
  </w:num>
  <w:num w:numId="65" w16cid:durableId="101415219">
    <w:abstractNumId w:val="28"/>
  </w:num>
  <w:num w:numId="66" w16cid:durableId="451635952">
    <w:abstractNumId w:val="140"/>
  </w:num>
  <w:num w:numId="67" w16cid:durableId="540748430">
    <w:abstractNumId w:val="167"/>
  </w:num>
  <w:num w:numId="68" w16cid:durableId="670908071">
    <w:abstractNumId w:val="71"/>
  </w:num>
  <w:num w:numId="69" w16cid:durableId="1967154511">
    <w:abstractNumId w:val="99"/>
  </w:num>
  <w:num w:numId="70" w16cid:durableId="956981629">
    <w:abstractNumId w:val="124"/>
  </w:num>
  <w:num w:numId="71" w16cid:durableId="1681620156">
    <w:abstractNumId w:val="96"/>
  </w:num>
  <w:num w:numId="72" w16cid:durableId="1031148907">
    <w:abstractNumId w:val="7"/>
  </w:num>
  <w:num w:numId="73" w16cid:durableId="352922063">
    <w:abstractNumId w:val="153"/>
  </w:num>
  <w:num w:numId="74" w16cid:durableId="682048046">
    <w:abstractNumId w:val="45"/>
  </w:num>
  <w:num w:numId="75" w16cid:durableId="677273051">
    <w:abstractNumId w:val="102"/>
  </w:num>
  <w:num w:numId="76" w16cid:durableId="1054620088">
    <w:abstractNumId w:val="177"/>
  </w:num>
  <w:num w:numId="77" w16cid:durableId="411701885">
    <w:abstractNumId w:val="30"/>
  </w:num>
  <w:num w:numId="78" w16cid:durableId="1469663654">
    <w:abstractNumId w:val="185"/>
  </w:num>
  <w:num w:numId="79" w16cid:durableId="1202287499">
    <w:abstractNumId w:val="51"/>
  </w:num>
  <w:num w:numId="80" w16cid:durableId="1431002118">
    <w:abstractNumId w:val="175"/>
  </w:num>
  <w:num w:numId="81" w16cid:durableId="766537115">
    <w:abstractNumId w:val="11"/>
  </w:num>
  <w:num w:numId="82" w16cid:durableId="1809392756">
    <w:abstractNumId w:val="37"/>
  </w:num>
  <w:num w:numId="83" w16cid:durableId="1110779694">
    <w:abstractNumId w:val="54"/>
  </w:num>
  <w:num w:numId="84" w16cid:durableId="620959142">
    <w:abstractNumId w:val="25"/>
  </w:num>
  <w:num w:numId="85" w16cid:durableId="1760562472">
    <w:abstractNumId w:val="94"/>
  </w:num>
  <w:num w:numId="86" w16cid:durableId="158934612">
    <w:abstractNumId w:val="151"/>
  </w:num>
  <w:num w:numId="87" w16cid:durableId="1949771732">
    <w:abstractNumId w:val="66"/>
  </w:num>
  <w:num w:numId="88" w16cid:durableId="1792241256">
    <w:abstractNumId w:val="69"/>
  </w:num>
  <w:num w:numId="89" w16cid:durableId="1850169941">
    <w:abstractNumId w:val="107"/>
  </w:num>
  <w:num w:numId="90" w16cid:durableId="711340921">
    <w:abstractNumId w:val="98"/>
  </w:num>
  <w:num w:numId="91" w16cid:durableId="720592994">
    <w:abstractNumId w:val="158"/>
  </w:num>
  <w:num w:numId="92" w16cid:durableId="1130593758">
    <w:abstractNumId w:val="162"/>
  </w:num>
  <w:num w:numId="93" w16cid:durableId="1214076935">
    <w:abstractNumId w:val="184"/>
  </w:num>
  <w:num w:numId="94" w16cid:durableId="401027355">
    <w:abstractNumId w:val="139"/>
  </w:num>
  <w:num w:numId="95" w16cid:durableId="1481848068">
    <w:abstractNumId w:val="12"/>
  </w:num>
  <w:num w:numId="96" w16cid:durableId="2127384551">
    <w:abstractNumId w:val="47"/>
  </w:num>
  <w:num w:numId="97" w16cid:durableId="1266576625">
    <w:abstractNumId w:val="44"/>
  </w:num>
  <w:num w:numId="98" w16cid:durableId="923800496">
    <w:abstractNumId w:val="39"/>
  </w:num>
  <w:num w:numId="99" w16cid:durableId="103618486">
    <w:abstractNumId w:val="176"/>
  </w:num>
  <w:num w:numId="100" w16cid:durableId="544105341">
    <w:abstractNumId w:val="128"/>
  </w:num>
  <w:num w:numId="101" w16cid:durableId="1202092869">
    <w:abstractNumId w:val="8"/>
  </w:num>
  <w:num w:numId="102" w16cid:durableId="1428846545">
    <w:abstractNumId w:val="10"/>
  </w:num>
  <w:num w:numId="103" w16cid:durableId="590168002">
    <w:abstractNumId w:val="118"/>
  </w:num>
  <w:num w:numId="104" w16cid:durableId="781000996">
    <w:abstractNumId w:val="50"/>
  </w:num>
  <w:num w:numId="105" w16cid:durableId="896429473">
    <w:abstractNumId w:val="40"/>
  </w:num>
  <w:num w:numId="106" w16cid:durableId="710349809">
    <w:abstractNumId w:val="20"/>
  </w:num>
  <w:num w:numId="107" w16cid:durableId="831794214">
    <w:abstractNumId w:val="57"/>
  </w:num>
  <w:num w:numId="108" w16cid:durableId="606159753">
    <w:abstractNumId w:val="173"/>
  </w:num>
  <w:num w:numId="109" w16cid:durableId="1088430782">
    <w:abstractNumId w:val="41"/>
  </w:num>
  <w:num w:numId="110" w16cid:durableId="2023236449">
    <w:abstractNumId w:val="17"/>
  </w:num>
  <w:num w:numId="111" w16cid:durableId="1610620935">
    <w:abstractNumId w:val="171"/>
  </w:num>
  <w:num w:numId="112" w16cid:durableId="713890719">
    <w:abstractNumId w:val="136"/>
  </w:num>
  <w:num w:numId="113" w16cid:durableId="1280529142">
    <w:abstractNumId w:val="116"/>
  </w:num>
  <w:num w:numId="114" w16cid:durableId="1219130762">
    <w:abstractNumId w:val="152"/>
  </w:num>
  <w:num w:numId="115" w16cid:durableId="1388917749">
    <w:abstractNumId w:val="0"/>
  </w:num>
  <w:num w:numId="116" w16cid:durableId="270671349">
    <w:abstractNumId w:val="3"/>
  </w:num>
  <w:num w:numId="117" w16cid:durableId="1354301752">
    <w:abstractNumId w:val="70"/>
  </w:num>
  <w:num w:numId="118" w16cid:durableId="1341813276">
    <w:abstractNumId w:val="180"/>
  </w:num>
  <w:num w:numId="119" w16cid:durableId="936451673">
    <w:abstractNumId w:val="192"/>
  </w:num>
  <w:num w:numId="120" w16cid:durableId="1087464465">
    <w:abstractNumId w:val="188"/>
  </w:num>
  <w:num w:numId="121" w16cid:durableId="298875397">
    <w:abstractNumId w:val="75"/>
  </w:num>
  <w:num w:numId="122" w16cid:durableId="1273126932">
    <w:abstractNumId w:val="122"/>
  </w:num>
  <w:num w:numId="123" w16cid:durableId="744491796">
    <w:abstractNumId w:val="77"/>
  </w:num>
  <w:num w:numId="124" w16cid:durableId="670641883">
    <w:abstractNumId w:val="38"/>
  </w:num>
  <w:num w:numId="125" w16cid:durableId="725643215">
    <w:abstractNumId w:val="147"/>
  </w:num>
  <w:num w:numId="126" w16cid:durableId="655960480">
    <w:abstractNumId w:val="27"/>
  </w:num>
  <w:num w:numId="127" w16cid:durableId="1905140329">
    <w:abstractNumId w:val="55"/>
  </w:num>
  <w:num w:numId="128" w16cid:durableId="326521739">
    <w:abstractNumId w:val="29"/>
  </w:num>
  <w:num w:numId="129" w16cid:durableId="86585090">
    <w:abstractNumId w:val="86"/>
  </w:num>
  <w:num w:numId="130" w16cid:durableId="489062376">
    <w:abstractNumId w:val="22"/>
  </w:num>
  <w:num w:numId="131" w16cid:durableId="2069303624">
    <w:abstractNumId w:val="103"/>
  </w:num>
  <w:num w:numId="132" w16cid:durableId="1669668698">
    <w:abstractNumId w:val="80"/>
  </w:num>
  <w:num w:numId="133" w16cid:durableId="1487627961">
    <w:abstractNumId w:val="187"/>
  </w:num>
  <w:num w:numId="134" w16cid:durableId="98374655">
    <w:abstractNumId w:val="13"/>
  </w:num>
  <w:num w:numId="135" w16cid:durableId="1680505017">
    <w:abstractNumId w:val="121"/>
  </w:num>
  <w:num w:numId="136" w16cid:durableId="1237007782">
    <w:abstractNumId w:val="113"/>
  </w:num>
  <w:num w:numId="137" w16cid:durableId="1899583681">
    <w:abstractNumId w:val="42"/>
  </w:num>
  <w:num w:numId="138" w16cid:durableId="1268460562">
    <w:abstractNumId w:val="127"/>
  </w:num>
  <w:num w:numId="139" w16cid:durableId="1281381640">
    <w:abstractNumId w:val="159"/>
  </w:num>
  <w:num w:numId="140" w16cid:durableId="225337609">
    <w:abstractNumId w:val="133"/>
  </w:num>
  <w:num w:numId="141" w16cid:durableId="1647276758">
    <w:abstractNumId w:val="138"/>
  </w:num>
  <w:num w:numId="142" w16cid:durableId="1170218774">
    <w:abstractNumId w:val="111"/>
  </w:num>
  <w:num w:numId="143" w16cid:durableId="672218589">
    <w:abstractNumId w:val="183"/>
  </w:num>
  <w:num w:numId="144" w16cid:durableId="932518620">
    <w:abstractNumId w:val="32"/>
  </w:num>
  <w:num w:numId="145" w16cid:durableId="978455163">
    <w:abstractNumId w:val="67"/>
  </w:num>
  <w:num w:numId="146" w16cid:durableId="1572302222">
    <w:abstractNumId w:val="73"/>
  </w:num>
  <w:num w:numId="147" w16cid:durableId="418605326">
    <w:abstractNumId w:val="21"/>
  </w:num>
  <w:num w:numId="148" w16cid:durableId="899485455">
    <w:abstractNumId w:val="145"/>
  </w:num>
  <w:num w:numId="149" w16cid:durableId="831793616">
    <w:abstractNumId w:val="79"/>
  </w:num>
  <w:num w:numId="150" w16cid:durableId="522400345">
    <w:abstractNumId w:val="61"/>
  </w:num>
  <w:num w:numId="151" w16cid:durableId="1914923457">
    <w:abstractNumId w:val="141"/>
  </w:num>
  <w:num w:numId="152" w16cid:durableId="1367873775">
    <w:abstractNumId w:val="115"/>
  </w:num>
  <w:num w:numId="153" w16cid:durableId="129174865">
    <w:abstractNumId w:val="15"/>
  </w:num>
  <w:num w:numId="154" w16cid:durableId="1239630013">
    <w:abstractNumId w:val="157"/>
  </w:num>
  <w:num w:numId="155" w16cid:durableId="1057432755">
    <w:abstractNumId w:val="65"/>
  </w:num>
  <w:num w:numId="156" w16cid:durableId="497040582">
    <w:abstractNumId w:val="63"/>
  </w:num>
  <w:num w:numId="157" w16cid:durableId="1233344775">
    <w:abstractNumId w:val="68"/>
  </w:num>
  <w:num w:numId="158" w16cid:durableId="433987958">
    <w:abstractNumId w:val="143"/>
  </w:num>
  <w:num w:numId="159" w16cid:durableId="1413817324">
    <w:abstractNumId w:val="129"/>
  </w:num>
  <w:num w:numId="160" w16cid:durableId="479658993">
    <w:abstractNumId w:val="123"/>
  </w:num>
  <w:num w:numId="161" w16cid:durableId="1664549845">
    <w:abstractNumId w:val="48"/>
  </w:num>
  <w:num w:numId="162" w16cid:durableId="340591260">
    <w:abstractNumId w:val="106"/>
  </w:num>
  <w:num w:numId="163" w16cid:durableId="1817528005">
    <w:abstractNumId w:val="104"/>
  </w:num>
  <w:num w:numId="164" w16cid:durableId="812714414">
    <w:abstractNumId w:val="23"/>
  </w:num>
  <w:num w:numId="165" w16cid:durableId="141699052">
    <w:abstractNumId w:val="87"/>
  </w:num>
  <w:num w:numId="166" w16cid:durableId="307975839">
    <w:abstractNumId w:val="161"/>
  </w:num>
  <w:num w:numId="167" w16cid:durableId="651179279">
    <w:abstractNumId w:val="76"/>
  </w:num>
  <w:num w:numId="168" w16cid:durableId="2071076433">
    <w:abstractNumId w:val="97"/>
  </w:num>
  <w:num w:numId="169" w16cid:durableId="1576743804">
    <w:abstractNumId w:val="172"/>
  </w:num>
  <w:num w:numId="170" w16cid:durableId="1838576827">
    <w:abstractNumId w:val="191"/>
  </w:num>
  <w:num w:numId="171" w16cid:durableId="111287852">
    <w:abstractNumId w:val="82"/>
  </w:num>
  <w:num w:numId="172" w16cid:durableId="1155030009">
    <w:abstractNumId w:val="35"/>
  </w:num>
  <w:num w:numId="173" w16cid:durableId="1368096661">
    <w:abstractNumId w:val="114"/>
  </w:num>
  <w:num w:numId="174" w16cid:durableId="1433623086">
    <w:abstractNumId w:val="110"/>
  </w:num>
  <w:num w:numId="175" w16cid:durableId="2037584357">
    <w:abstractNumId w:val="83"/>
  </w:num>
  <w:num w:numId="176" w16cid:durableId="1759323303">
    <w:abstractNumId w:val="146"/>
  </w:num>
  <w:num w:numId="177" w16cid:durableId="856652422">
    <w:abstractNumId w:val="108"/>
  </w:num>
  <w:num w:numId="178" w16cid:durableId="203710746">
    <w:abstractNumId w:val="195"/>
  </w:num>
  <w:num w:numId="179" w16cid:durableId="1105149939">
    <w:abstractNumId w:val="16"/>
  </w:num>
  <w:num w:numId="180" w16cid:durableId="757209675">
    <w:abstractNumId w:val="174"/>
  </w:num>
  <w:num w:numId="181" w16cid:durableId="1381633444">
    <w:abstractNumId w:val="182"/>
  </w:num>
  <w:num w:numId="182" w16cid:durableId="71632781">
    <w:abstractNumId w:val="163"/>
  </w:num>
  <w:num w:numId="183" w16cid:durableId="1187599784">
    <w:abstractNumId w:val="112"/>
  </w:num>
  <w:num w:numId="184" w16cid:durableId="1125275055">
    <w:abstractNumId w:val="135"/>
  </w:num>
  <w:num w:numId="185" w16cid:durableId="253125227">
    <w:abstractNumId w:val="189"/>
  </w:num>
  <w:num w:numId="186" w16cid:durableId="447700290">
    <w:abstractNumId w:val="194"/>
  </w:num>
  <w:num w:numId="187" w16cid:durableId="401680885">
    <w:abstractNumId w:val="149"/>
  </w:num>
  <w:num w:numId="188" w16cid:durableId="879826262">
    <w:abstractNumId w:val="58"/>
  </w:num>
  <w:num w:numId="189" w16cid:durableId="546797975">
    <w:abstractNumId w:val="154"/>
  </w:num>
  <w:num w:numId="190" w16cid:durableId="2014255934">
    <w:abstractNumId w:val="144"/>
  </w:num>
  <w:num w:numId="191" w16cid:durableId="250629737">
    <w:abstractNumId w:val="137"/>
  </w:num>
  <w:num w:numId="192" w16cid:durableId="2054502696">
    <w:abstractNumId w:val="6"/>
  </w:num>
  <w:num w:numId="193" w16cid:durableId="1243955476">
    <w:abstractNumId w:val="166"/>
  </w:num>
  <w:num w:numId="194" w16cid:durableId="459038568">
    <w:abstractNumId w:val="132"/>
  </w:num>
  <w:num w:numId="195" w16cid:durableId="2006393783">
    <w:abstractNumId w:val="119"/>
  </w:num>
  <w:num w:numId="196" w16cid:durableId="11616362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7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5A"/>
    <w:rsid w:val="00042BB8"/>
    <w:rsid w:val="00086645"/>
    <w:rsid w:val="00165D3D"/>
    <w:rsid w:val="002A302B"/>
    <w:rsid w:val="00310918"/>
    <w:rsid w:val="00314F00"/>
    <w:rsid w:val="003414DC"/>
    <w:rsid w:val="0035257C"/>
    <w:rsid w:val="00355FA0"/>
    <w:rsid w:val="003B479F"/>
    <w:rsid w:val="00430396"/>
    <w:rsid w:val="004B3AA8"/>
    <w:rsid w:val="005079F8"/>
    <w:rsid w:val="005542F3"/>
    <w:rsid w:val="005A04D1"/>
    <w:rsid w:val="005A0F94"/>
    <w:rsid w:val="005C4EC6"/>
    <w:rsid w:val="005D27EC"/>
    <w:rsid w:val="0061467D"/>
    <w:rsid w:val="0061779B"/>
    <w:rsid w:val="0065097C"/>
    <w:rsid w:val="00656212"/>
    <w:rsid w:val="006E0A0C"/>
    <w:rsid w:val="00755D7A"/>
    <w:rsid w:val="0077384C"/>
    <w:rsid w:val="00810D28"/>
    <w:rsid w:val="00821ABA"/>
    <w:rsid w:val="0084664E"/>
    <w:rsid w:val="00847D2B"/>
    <w:rsid w:val="0088176C"/>
    <w:rsid w:val="009600F7"/>
    <w:rsid w:val="00972D07"/>
    <w:rsid w:val="009A6400"/>
    <w:rsid w:val="009B33E3"/>
    <w:rsid w:val="009E460A"/>
    <w:rsid w:val="00A00659"/>
    <w:rsid w:val="00A04DA2"/>
    <w:rsid w:val="00B345F9"/>
    <w:rsid w:val="00BA6CE8"/>
    <w:rsid w:val="00C724F9"/>
    <w:rsid w:val="00C76C4D"/>
    <w:rsid w:val="00D06E6E"/>
    <w:rsid w:val="00D12F66"/>
    <w:rsid w:val="00D479C5"/>
    <w:rsid w:val="00D841BB"/>
    <w:rsid w:val="00DE4200"/>
    <w:rsid w:val="00DF05F7"/>
    <w:rsid w:val="00EA7076"/>
    <w:rsid w:val="00EC1A69"/>
    <w:rsid w:val="00F27E5A"/>
    <w:rsid w:val="00FD0D0C"/>
    <w:rsid w:val="00FF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3214"/>
  <w15:chartTrackingRefBased/>
  <w15:docId w15:val="{F079911F-E05E-B045-B1C4-B30F173B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0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0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0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0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0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0F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F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F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F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F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F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F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F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F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F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F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0F94"/>
  </w:style>
  <w:style w:type="paragraph" w:styleId="Piedepgina">
    <w:name w:val="footer"/>
    <w:basedOn w:val="Normal"/>
    <w:link w:val="PiedepginaCar"/>
    <w:uiPriority w:val="99"/>
    <w:unhideWhenUsed/>
    <w:rsid w:val="005A0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0F94"/>
  </w:style>
  <w:style w:type="character" w:styleId="Nmerodepgina">
    <w:name w:val="page number"/>
    <w:basedOn w:val="Fuentedeprrafopredeter"/>
    <w:uiPriority w:val="99"/>
    <w:semiHidden/>
    <w:unhideWhenUsed/>
    <w:rsid w:val="005A0F94"/>
  </w:style>
  <w:style w:type="paragraph" w:customStyle="1" w:styleId="p1">
    <w:name w:val="p1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086645"/>
  </w:style>
  <w:style w:type="character" w:customStyle="1" w:styleId="s2">
    <w:name w:val="s2"/>
    <w:basedOn w:val="Fuentedeprrafopredeter"/>
    <w:rsid w:val="00086645"/>
  </w:style>
  <w:style w:type="character" w:customStyle="1" w:styleId="apple-converted-space">
    <w:name w:val="apple-converted-space"/>
    <w:basedOn w:val="Fuentedeprrafopredeter"/>
    <w:rsid w:val="00086645"/>
  </w:style>
  <w:style w:type="paragraph" w:customStyle="1" w:styleId="p3">
    <w:name w:val="p3"/>
    <w:basedOn w:val="Normal"/>
    <w:rsid w:val="0008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3">
    <w:name w:val="s3"/>
    <w:basedOn w:val="Fuentedeprrafopredeter"/>
    <w:rsid w:val="00086645"/>
  </w:style>
  <w:style w:type="paragraph" w:customStyle="1" w:styleId="p4">
    <w:name w:val="p4"/>
    <w:basedOn w:val="Normal"/>
    <w:rsid w:val="00810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5">
    <w:name w:val="p5"/>
    <w:basedOn w:val="Normal"/>
    <w:rsid w:val="00810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2">
    <w:name w:val="p2"/>
    <w:basedOn w:val="Normal"/>
    <w:rsid w:val="00810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6">
    <w:name w:val="p6"/>
    <w:basedOn w:val="Normal"/>
    <w:rsid w:val="00810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7">
    <w:name w:val="p7"/>
    <w:basedOn w:val="Normal"/>
    <w:rsid w:val="00810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sutil">
    <w:name w:val="Subtle Emphasis"/>
    <w:basedOn w:val="Fuentedeprrafopredeter"/>
    <w:uiPriority w:val="19"/>
    <w:qFormat/>
    <w:rsid w:val="00A00659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A0065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salimbene/Library/CloudStorage/OneDrive-UCES/Materias/2026/filosofia%20-%20exam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filosofia - examen.dotx</Template>
  <TotalTime>48</TotalTime>
  <Pages>11</Pages>
  <Words>1972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Salimbene</dc:creator>
  <cp:keywords/>
  <dc:description/>
  <cp:lastModifiedBy>Salimbene, Matias</cp:lastModifiedBy>
  <cp:revision>45</cp:revision>
  <dcterms:created xsi:type="dcterms:W3CDTF">2026-04-21T23:06:00Z</dcterms:created>
  <dcterms:modified xsi:type="dcterms:W3CDTF">2026-04-23T18:12:00Z</dcterms:modified>
</cp:coreProperties>
</file>